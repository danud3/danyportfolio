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5ACE" w14:textId="3EB8355D" w:rsidR="00530571" w:rsidRPr="0083614C" w:rsidRDefault="0028740D" w:rsidP="00D30D7E">
      <w:pPr>
        <w:rPr>
          <w:b/>
          <w:bCs/>
        </w:rPr>
      </w:pPr>
      <w:r w:rsidRPr="0083614C">
        <w:rPr>
          <w:b/>
          <w:bCs/>
          <w:noProof/>
        </w:rPr>
        <w:drawing>
          <wp:anchor distT="0" distB="0" distL="114300" distR="114300" simplePos="0" relativeHeight="251658242" behindDoc="0" locked="0" layoutInCell="1" allowOverlap="1" wp14:anchorId="1228326D" wp14:editId="2B232B0F">
            <wp:simplePos x="0" y="0"/>
            <wp:positionH relativeFrom="column">
              <wp:posOffset>2261235</wp:posOffset>
            </wp:positionH>
            <wp:positionV relativeFrom="paragraph">
              <wp:posOffset>8890</wp:posOffset>
            </wp:positionV>
            <wp:extent cx="2136867" cy="448973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7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155"/>
                    <a:stretch/>
                  </pic:blipFill>
                  <pic:spPr>
                    <a:xfrm>
                      <a:off x="0" y="0"/>
                      <a:ext cx="2136867" cy="44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E4E46" w14:textId="77777777" w:rsidR="00530571" w:rsidRPr="0083614C" w:rsidRDefault="00530571" w:rsidP="00D30D7E">
      <w:pPr>
        <w:rPr>
          <w:b/>
          <w:bCs/>
        </w:rPr>
      </w:pPr>
    </w:p>
    <w:p w14:paraId="1DDDD189" w14:textId="77777777" w:rsidR="00530571" w:rsidRPr="0083614C" w:rsidRDefault="00530571" w:rsidP="00D30D7E">
      <w:pPr>
        <w:rPr>
          <w:b/>
          <w:bCs/>
        </w:rPr>
      </w:pPr>
      <w:r w:rsidRPr="0083614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379F69" wp14:editId="13EB6B7E">
                <wp:simplePos x="0" y="0"/>
                <wp:positionH relativeFrom="margin">
                  <wp:align>right</wp:align>
                </wp:positionH>
                <wp:positionV relativeFrom="paragraph">
                  <wp:posOffset>43180</wp:posOffset>
                </wp:positionV>
                <wp:extent cx="6648450" cy="1447800"/>
                <wp:effectExtent l="0" t="0" r="0" b="0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8450" cy="144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A7567" w14:textId="42311B75" w:rsidR="00A02C60" w:rsidRPr="00530571" w:rsidRDefault="00016C23" w:rsidP="0053057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  <w:t>CONFIGURATION PC SIEGE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79F69"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26" type="#_x0000_t202" style="position:absolute;margin-left:472.3pt;margin-top:3.4pt;width:523.5pt;height:11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" filled="f" stroked="f">
                <v:textbox>
                  <w:txbxContent>
                    <w:p w14:paraId="4B2A7567" w14:textId="42311B75" w:rsidR="00A02C60" w:rsidRPr="00530571" w:rsidRDefault="00016C23" w:rsidP="0053057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</w:pPr>
                      <w:r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  <w:t>CONFIGURATION PC SIEGE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BC4338" w14:textId="77777777" w:rsidR="00530571" w:rsidRPr="0083614C" w:rsidRDefault="00530571" w:rsidP="00D30D7E">
      <w:pPr>
        <w:rPr>
          <w:b/>
          <w:bCs/>
        </w:rPr>
      </w:pPr>
    </w:p>
    <w:p w14:paraId="0E6B9C01" w14:textId="77777777" w:rsidR="00530571" w:rsidRPr="0083614C" w:rsidRDefault="00530571" w:rsidP="00D30D7E">
      <w:pPr>
        <w:rPr>
          <w:b/>
          <w:bCs/>
        </w:rPr>
      </w:pPr>
    </w:p>
    <w:p w14:paraId="514C91FA" w14:textId="77777777" w:rsidR="00530571" w:rsidRPr="0083614C" w:rsidRDefault="00530571" w:rsidP="00D30D7E">
      <w:pPr>
        <w:rPr>
          <w:b/>
          <w:bCs/>
        </w:rPr>
      </w:pPr>
    </w:p>
    <w:p w14:paraId="018905D5" w14:textId="77777777" w:rsidR="00530571" w:rsidRPr="0083614C" w:rsidRDefault="00530571" w:rsidP="00D30D7E">
      <w:pPr>
        <w:rPr>
          <w:b/>
          <w:bCs/>
        </w:rPr>
      </w:pPr>
    </w:p>
    <w:p w14:paraId="00B15FF9" w14:textId="77777777" w:rsidR="00530571" w:rsidRPr="0083614C" w:rsidRDefault="00530571" w:rsidP="00D30D7E">
      <w:pPr>
        <w:rPr>
          <w:b/>
          <w:bCs/>
        </w:rPr>
      </w:pPr>
    </w:p>
    <w:p w14:paraId="2FBB91A6" w14:textId="77777777" w:rsidR="00530571" w:rsidRPr="0083614C" w:rsidRDefault="00530571" w:rsidP="00D30D7E">
      <w:pPr>
        <w:rPr>
          <w:b/>
          <w:bCs/>
        </w:rPr>
      </w:pPr>
    </w:p>
    <w:p w14:paraId="49CF6980" w14:textId="77777777" w:rsidR="00530571" w:rsidRPr="0083614C" w:rsidRDefault="0028740D" w:rsidP="00D30D7E">
      <w:pPr>
        <w:rPr>
          <w:b/>
          <w:bCs/>
        </w:rPr>
      </w:pPr>
      <w:r w:rsidRPr="0083614C">
        <w:rPr>
          <w:b/>
          <w:bCs/>
          <w:noProof/>
        </w:rPr>
        <w:drawing>
          <wp:anchor distT="0" distB="0" distL="114300" distR="114300" simplePos="0" relativeHeight="251658243" behindDoc="0" locked="0" layoutInCell="1" allowOverlap="1" wp14:anchorId="49878D6D" wp14:editId="031FE055">
            <wp:simplePos x="0" y="0"/>
            <wp:positionH relativeFrom="column">
              <wp:posOffset>2257425</wp:posOffset>
            </wp:positionH>
            <wp:positionV relativeFrom="paragraph">
              <wp:posOffset>130175</wp:posOffset>
            </wp:positionV>
            <wp:extent cx="2136867" cy="459862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8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53"/>
                    <a:stretch/>
                  </pic:blipFill>
                  <pic:spPr>
                    <a:xfrm>
                      <a:off x="0" y="0"/>
                      <a:ext cx="2136867" cy="45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F3D0A" w14:textId="77777777" w:rsidR="00530571" w:rsidRDefault="00530571" w:rsidP="00D30D7E">
      <w:pPr>
        <w:rPr>
          <w:b/>
          <w:bCs/>
        </w:rPr>
      </w:pPr>
    </w:p>
    <w:p w14:paraId="4E003F6E" w14:textId="77777777" w:rsidR="00FF5016" w:rsidRDefault="00FF5016" w:rsidP="00D30D7E">
      <w:pPr>
        <w:rPr>
          <w:b/>
          <w:bCs/>
        </w:rPr>
      </w:pPr>
    </w:p>
    <w:p w14:paraId="49E208E3" w14:textId="77777777" w:rsidR="00FF5016" w:rsidRDefault="00FF5016" w:rsidP="00D30D7E">
      <w:pPr>
        <w:rPr>
          <w:b/>
          <w:bCs/>
        </w:rPr>
      </w:pPr>
    </w:p>
    <w:p w14:paraId="4B98A2D1" w14:textId="77777777" w:rsidR="00FF5016" w:rsidRDefault="00FF5016" w:rsidP="00D30D7E">
      <w:pPr>
        <w:rPr>
          <w:b/>
          <w:bCs/>
        </w:rPr>
      </w:pPr>
    </w:p>
    <w:p w14:paraId="66006603" w14:textId="77777777" w:rsidR="00FF5016" w:rsidRPr="0083614C" w:rsidRDefault="00FF5016" w:rsidP="00FF5016"/>
    <w:p w14:paraId="38567BC0" w14:textId="77777777" w:rsidR="00FF5016" w:rsidRPr="0083614C" w:rsidRDefault="00FF5016" w:rsidP="00FF5016"/>
    <w:tbl>
      <w:tblPr>
        <w:tblW w:w="1064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90"/>
        <w:gridCol w:w="3406"/>
        <w:gridCol w:w="3549"/>
      </w:tblGrid>
      <w:tr w:rsidR="00FF5016" w:rsidRPr="0083614C" w14:paraId="595AC8C5" w14:textId="77777777" w:rsidTr="003353C4">
        <w:trPr>
          <w:trHeight w:val="303"/>
        </w:trPr>
        <w:tc>
          <w:tcPr>
            <w:tcW w:w="36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D6357C" w14:textId="77777777" w:rsidR="00FF5016" w:rsidRPr="0083614C" w:rsidRDefault="00FF5016" w:rsidP="003353C4"/>
        </w:tc>
        <w:tc>
          <w:tcPr>
            <w:tcW w:w="340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6E3C3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CED3D9" w14:textId="77777777" w:rsidR="00FF5016" w:rsidRPr="0083614C" w:rsidRDefault="00FF5016" w:rsidP="003353C4">
            <w:pPr>
              <w:rPr>
                <w:b/>
                <w:color w:val="FFFFFF" w:themeColor="background1"/>
              </w:rPr>
            </w:pPr>
            <w:r w:rsidRPr="0083614C">
              <w:rPr>
                <w:b/>
                <w:color w:val="FFFFFF" w:themeColor="background1"/>
              </w:rPr>
              <w:t>Auteur</w:t>
            </w:r>
          </w:p>
        </w:tc>
        <w:tc>
          <w:tcPr>
            <w:tcW w:w="354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6E3C3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A22B10" w14:textId="77777777" w:rsidR="00FF5016" w:rsidRPr="0083614C" w:rsidRDefault="00FF5016" w:rsidP="003353C4">
            <w:pPr>
              <w:rPr>
                <w:b/>
                <w:color w:val="FFFFFF" w:themeColor="background1"/>
              </w:rPr>
            </w:pPr>
            <w:r w:rsidRPr="0083614C">
              <w:rPr>
                <w:b/>
                <w:color w:val="FFFFFF" w:themeColor="background1"/>
              </w:rPr>
              <w:t>Date</w:t>
            </w:r>
          </w:p>
        </w:tc>
      </w:tr>
      <w:tr w:rsidR="00FF5016" w:rsidRPr="0083614C" w14:paraId="64039E4A" w14:textId="77777777" w:rsidTr="003353C4">
        <w:trPr>
          <w:trHeight w:val="303"/>
        </w:trPr>
        <w:tc>
          <w:tcPr>
            <w:tcW w:w="3690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5CE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D5241B" w14:textId="77777777" w:rsidR="00FF5016" w:rsidRPr="0083614C" w:rsidRDefault="00FF5016" w:rsidP="003353C4">
            <w:pPr>
              <w:rPr>
                <w:b/>
              </w:rPr>
            </w:pPr>
            <w:r w:rsidRPr="0083614C">
              <w:rPr>
                <w:b/>
              </w:rPr>
              <w:t>Création</w:t>
            </w:r>
          </w:p>
        </w:tc>
        <w:tc>
          <w:tcPr>
            <w:tcW w:w="3406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5C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6E0EC" w14:textId="77777777" w:rsidR="00FF5016" w:rsidRPr="0083614C" w:rsidRDefault="00FF5016" w:rsidP="003353C4">
            <w:r>
              <w:t>Dany LIN</w:t>
            </w:r>
          </w:p>
        </w:tc>
        <w:tc>
          <w:tcPr>
            <w:tcW w:w="3549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5CE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7F91A8" w14:textId="6EACD137" w:rsidR="00FF5016" w:rsidRPr="0083614C" w:rsidRDefault="00FF5016" w:rsidP="003353C4">
            <w:r w:rsidRPr="0083614C">
              <w:t>0</w:t>
            </w:r>
            <w:r w:rsidR="00C87547">
              <w:t>5</w:t>
            </w:r>
            <w:r w:rsidRPr="0083614C">
              <w:t>/</w:t>
            </w:r>
            <w:r>
              <w:t>12</w:t>
            </w:r>
            <w:r w:rsidRPr="0083614C">
              <w:t>/20</w:t>
            </w:r>
            <w:r>
              <w:t>25</w:t>
            </w:r>
          </w:p>
        </w:tc>
      </w:tr>
    </w:tbl>
    <w:p w14:paraId="79DC68ED" w14:textId="77777777" w:rsidR="00FF5016" w:rsidRPr="0083614C" w:rsidRDefault="00FF5016" w:rsidP="00FF5016"/>
    <w:p w14:paraId="7136FFCE" w14:textId="77777777" w:rsidR="00FF5016" w:rsidRPr="0083614C" w:rsidRDefault="00FF5016" w:rsidP="00D30D7E">
      <w:pPr>
        <w:rPr>
          <w:b/>
          <w:bCs/>
        </w:rPr>
      </w:pPr>
    </w:p>
    <w:p w14:paraId="24A56939" w14:textId="77777777" w:rsidR="00530571" w:rsidRDefault="00530571" w:rsidP="00D30D7E">
      <w:pPr>
        <w:rPr>
          <w:b/>
          <w:bCs/>
        </w:rPr>
      </w:pPr>
    </w:p>
    <w:p w14:paraId="48392E07" w14:textId="77777777" w:rsidR="00FF5016" w:rsidRDefault="00FF5016" w:rsidP="00D30D7E">
      <w:pPr>
        <w:rPr>
          <w:b/>
          <w:bCs/>
        </w:rPr>
      </w:pPr>
    </w:p>
    <w:p w14:paraId="3FE76D97" w14:textId="77777777" w:rsidR="00FF5016" w:rsidRDefault="00FF5016" w:rsidP="00D30D7E">
      <w:pPr>
        <w:rPr>
          <w:b/>
          <w:bCs/>
        </w:rPr>
      </w:pPr>
    </w:p>
    <w:p w14:paraId="146E9B32" w14:textId="77777777" w:rsidR="00FF5016" w:rsidRDefault="00FF5016" w:rsidP="00D30D7E">
      <w:pPr>
        <w:rPr>
          <w:b/>
          <w:bCs/>
        </w:rPr>
      </w:pPr>
    </w:p>
    <w:p w14:paraId="49D9BBCF" w14:textId="77777777" w:rsidR="00FF5016" w:rsidRDefault="00FF5016" w:rsidP="00D30D7E">
      <w:pPr>
        <w:rPr>
          <w:b/>
          <w:bCs/>
        </w:rPr>
      </w:pPr>
    </w:p>
    <w:p w14:paraId="3DF59D7A" w14:textId="77777777" w:rsidR="00FF5016" w:rsidRDefault="00FF5016" w:rsidP="00D30D7E">
      <w:pPr>
        <w:rPr>
          <w:b/>
          <w:bCs/>
        </w:rPr>
      </w:pPr>
    </w:p>
    <w:p w14:paraId="312CE135" w14:textId="77777777" w:rsidR="00FF5016" w:rsidRDefault="00FF5016" w:rsidP="00D30D7E">
      <w:pPr>
        <w:rPr>
          <w:b/>
          <w:bCs/>
        </w:rPr>
      </w:pPr>
    </w:p>
    <w:p w14:paraId="231FE927" w14:textId="77777777" w:rsidR="00FF5016" w:rsidRDefault="00FF5016" w:rsidP="00D30D7E">
      <w:pPr>
        <w:rPr>
          <w:b/>
          <w:bCs/>
        </w:rPr>
      </w:pPr>
    </w:p>
    <w:p w14:paraId="30BB8062" w14:textId="77777777" w:rsidR="00FF5016" w:rsidRDefault="00FF5016" w:rsidP="00D30D7E">
      <w:pPr>
        <w:rPr>
          <w:b/>
          <w:bCs/>
        </w:rPr>
      </w:pPr>
    </w:p>
    <w:p w14:paraId="39F593B1" w14:textId="77777777" w:rsidR="00FF5016" w:rsidRDefault="00FF5016" w:rsidP="00D30D7E">
      <w:pPr>
        <w:rPr>
          <w:b/>
          <w:bCs/>
        </w:rPr>
      </w:pPr>
    </w:p>
    <w:p w14:paraId="4A9BDCE8" w14:textId="77777777" w:rsidR="00FF5016" w:rsidRDefault="00FF5016" w:rsidP="00D30D7E">
      <w:pPr>
        <w:rPr>
          <w:b/>
          <w:bCs/>
        </w:rPr>
      </w:pPr>
    </w:p>
    <w:p w14:paraId="59C274B9" w14:textId="77777777" w:rsidR="00FF5016" w:rsidRDefault="00FF5016" w:rsidP="00D30D7E">
      <w:pPr>
        <w:rPr>
          <w:b/>
          <w:bCs/>
        </w:rPr>
      </w:pPr>
    </w:p>
    <w:p w14:paraId="136ADEFC" w14:textId="77777777" w:rsidR="00FF5016" w:rsidRDefault="00FF5016" w:rsidP="00D30D7E">
      <w:pPr>
        <w:rPr>
          <w:b/>
          <w:bCs/>
        </w:rPr>
      </w:pPr>
    </w:p>
    <w:p w14:paraId="4073C582" w14:textId="77777777" w:rsidR="00FF5016" w:rsidRDefault="00FF5016" w:rsidP="00D30D7E">
      <w:pPr>
        <w:rPr>
          <w:b/>
          <w:bCs/>
        </w:rPr>
      </w:pPr>
    </w:p>
    <w:p w14:paraId="4FEE356B" w14:textId="77777777" w:rsidR="00FF5016" w:rsidRDefault="00FF5016" w:rsidP="00D30D7E">
      <w:pPr>
        <w:rPr>
          <w:b/>
          <w:bCs/>
        </w:rPr>
      </w:pPr>
    </w:p>
    <w:p w14:paraId="67FED2ED" w14:textId="77777777" w:rsidR="00FF5016" w:rsidRDefault="00FF5016" w:rsidP="00D30D7E">
      <w:pPr>
        <w:rPr>
          <w:b/>
          <w:bCs/>
        </w:rPr>
      </w:pPr>
    </w:p>
    <w:p w14:paraId="22202322" w14:textId="77777777" w:rsidR="00FF5016" w:rsidRDefault="00FF5016" w:rsidP="00D30D7E">
      <w:pPr>
        <w:rPr>
          <w:b/>
          <w:bCs/>
        </w:rPr>
      </w:pPr>
    </w:p>
    <w:p w14:paraId="40F75F41" w14:textId="77777777" w:rsidR="00FF5016" w:rsidRDefault="00FF5016" w:rsidP="00D30D7E">
      <w:pPr>
        <w:rPr>
          <w:b/>
          <w:bCs/>
        </w:rPr>
      </w:pPr>
    </w:p>
    <w:p w14:paraId="5789F2A2" w14:textId="77777777" w:rsidR="00C87547" w:rsidRDefault="00C87547" w:rsidP="00D30D7E">
      <w:pPr>
        <w:rPr>
          <w:b/>
          <w:bCs/>
        </w:rPr>
      </w:pPr>
    </w:p>
    <w:p w14:paraId="1F39CD7D" w14:textId="77777777" w:rsidR="00C87547" w:rsidRDefault="00C87547" w:rsidP="00D30D7E">
      <w:pPr>
        <w:rPr>
          <w:b/>
          <w:bCs/>
        </w:rPr>
      </w:pPr>
    </w:p>
    <w:p w14:paraId="43DC7ECF" w14:textId="77777777" w:rsidR="00C87547" w:rsidRPr="0083614C" w:rsidRDefault="00C87547" w:rsidP="00D30D7E">
      <w:pPr>
        <w:rPr>
          <w:b/>
          <w:bCs/>
        </w:rPr>
      </w:pPr>
    </w:p>
    <w:p w14:paraId="78C27935" w14:textId="77777777" w:rsidR="00530571" w:rsidRPr="0083614C" w:rsidRDefault="00530571" w:rsidP="00D30D7E">
      <w:pPr>
        <w:rPr>
          <w:b/>
          <w:bCs/>
        </w:rPr>
      </w:pPr>
    </w:p>
    <w:bookmarkStart w:id="0" w:name="_Toc187136283" w:displacedByCustomXml="next"/>
    <w:sdt>
      <w:sdtPr>
        <w:rPr>
          <w:rFonts w:ascii="Cambria" w:eastAsiaTheme="minorEastAsia" w:hAnsi="Cambria"/>
          <w:bCs w:val="0"/>
          <w:caps w:val="0"/>
          <w:color w:val="auto"/>
          <w:sz w:val="24"/>
          <w:szCs w:val="24"/>
        </w:rPr>
        <w:id w:val="33080682"/>
        <w:docPartObj>
          <w:docPartGallery w:val="Table of Contents"/>
          <w:docPartUnique/>
        </w:docPartObj>
      </w:sdtPr>
      <w:sdtEndPr/>
      <w:sdtContent>
        <w:p w14:paraId="57B0EDB9" w14:textId="34CBC1D8" w:rsidR="005B1D87" w:rsidRPr="0083614C" w:rsidRDefault="003F5BE2" w:rsidP="004B6E3C">
          <w:pPr>
            <w:pStyle w:val="GrandePartie"/>
            <w:numPr>
              <w:ilvl w:val="0"/>
              <w:numId w:val="6"/>
            </w:numPr>
          </w:pPr>
          <w:r>
            <w:t>S</w:t>
          </w:r>
          <w:r w:rsidR="005B1D87" w:rsidRPr="0083614C">
            <w:t>ommaire</w:t>
          </w:r>
          <w:bookmarkEnd w:id="0"/>
        </w:p>
        <w:p w14:paraId="17569928" w14:textId="77777777" w:rsidR="00DC274F" w:rsidRDefault="00FE5BC7" w:rsidP="00DC274F">
          <w:pPr>
            <w:ind w:firstLine="360"/>
            <w:rPr>
              <w:b/>
              <w:bCs/>
            </w:rPr>
          </w:pPr>
          <w:r w:rsidRPr="00FA477A">
            <w:rPr>
              <w:b/>
              <w:bCs/>
            </w:rPr>
            <w:t xml:space="preserve">Table des matières </w:t>
          </w:r>
        </w:p>
        <w:p w14:paraId="0A01D383" w14:textId="34C226C8" w:rsidR="00FE5BC7" w:rsidRPr="00DC274F" w:rsidRDefault="00FE5BC7" w:rsidP="00DC274F">
          <w:pPr>
            <w:ind w:firstLine="360"/>
            <w:rPr>
              <w:b/>
              <w:bCs/>
            </w:rPr>
          </w:pPr>
          <w:r w:rsidRPr="00FE5BC7">
            <w:t xml:space="preserve">  </w:t>
          </w:r>
        </w:p>
        <w:p w14:paraId="65D8305E" w14:textId="5C55FECB" w:rsidR="00FE5BC7" w:rsidRDefault="003F355B" w:rsidP="00FE5BC7">
          <w:pPr>
            <w:ind w:left="708"/>
          </w:pPr>
          <w:r>
            <w:t>Procédure pré</w:t>
          </w:r>
          <w:r w:rsidR="00A5161A">
            <w:t>paration des ordinateurs</w:t>
          </w:r>
          <w:r w:rsidR="00FE5BC7" w:rsidRPr="00FE5BC7">
            <w:t xml:space="preserve"> : .....................................................................</w:t>
          </w:r>
          <w:r w:rsidR="00FE5BC7">
            <w:t>....................................</w:t>
          </w:r>
          <w:r w:rsidR="00C02E74">
            <w:t>...</w:t>
          </w:r>
          <w:r w:rsidR="00DC274F">
            <w:t>3</w:t>
          </w:r>
        </w:p>
        <w:p w14:paraId="5A633EE1" w14:textId="540C9D9D" w:rsidR="00FE5BC7" w:rsidRDefault="00A5161A" w:rsidP="00A5161A">
          <w:pPr>
            <w:ind w:left="708" w:firstLine="708"/>
          </w:pPr>
          <w:proofErr w:type="spellStart"/>
          <w:r>
            <w:t>MDTisation</w:t>
          </w:r>
          <w:proofErr w:type="spellEnd"/>
          <w:r>
            <w:t xml:space="preserve"> </w:t>
          </w:r>
          <w:proofErr w:type="spellStart"/>
          <w:r>
            <w:t>des</w:t>
          </w:r>
          <w:proofErr w:type="spellEnd"/>
          <w:r>
            <w:t xml:space="preserve"> l’ordinateur</w:t>
          </w:r>
          <w:r w:rsidR="00FE5BC7" w:rsidRPr="00FE5BC7">
            <w:t xml:space="preserve"> :</w:t>
          </w:r>
          <w:r w:rsidR="00FE5BC7">
            <w:t xml:space="preserve"> </w:t>
          </w:r>
          <w:r w:rsidR="00FE5BC7" w:rsidRPr="00FE5BC7">
            <w:t>...............................................................................</w:t>
          </w:r>
          <w:r w:rsidR="00FE5BC7">
            <w:t>................................</w:t>
          </w:r>
          <w:r w:rsidR="00DC274F">
            <w:t>.</w:t>
          </w:r>
          <w:r w:rsidR="00C02E74">
            <w:t>3-4</w:t>
          </w:r>
        </w:p>
        <w:p w14:paraId="0590DE02" w14:textId="6900732A" w:rsidR="00D55EF6" w:rsidRDefault="00A5161A" w:rsidP="00FE5BC7">
          <w:pPr>
            <w:ind w:left="708"/>
          </w:pPr>
          <w:r>
            <w:t>Configuration de l’ordinateur</w:t>
          </w:r>
          <w:r w:rsidR="00FE5BC7" w:rsidRPr="00FE5BC7">
            <w:t xml:space="preserve"> : ...................................................................................</w:t>
          </w:r>
          <w:r w:rsidR="00FE5BC7">
            <w:t>...........................................</w:t>
          </w:r>
          <w:r w:rsidR="00C02E74">
            <w:t>..5</w:t>
          </w:r>
        </w:p>
        <w:p w14:paraId="2B69CCEB" w14:textId="01CA991F" w:rsidR="00D55EF6" w:rsidRDefault="00D55EF6" w:rsidP="00D55EF6">
          <w:pPr>
            <w:ind w:left="708"/>
          </w:pPr>
          <w:r>
            <w:tab/>
          </w:r>
          <w:r w:rsidR="00C7406B">
            <w:t>Vérification majeure</w:t>
          </w:r>
          <w:r>
            <w:t xml:space="preserve"> de l’ordinateur : ……………………………………………………………</w:t>
          </w:r>
          <w:r w:rsidR="00C02E74">
            <w:t>……</w:t>
          </w:r>
          <w:proofErr w:type="gramStart"/>
          <w:r>
            <w:t>…….</w:t>
          </w:r>
          <w:proofErr w:type="gramEnd"/>
          <w:r w:rsidR="00C02E74">
            <w:t>5</w:t>
          </w:r>
        </w:p>
        <w:p w14:paraId="5B9E7E65" w14:textId="6FFD63AB" w:rsidR="005B1D87" w:rsidRPr="00D55EF6" w:rsidRDefault="00C7406B" w:rsidP="00D55EF6">
          <w:pPr>
            <w:ind w:left="708"/>
            <w:rPr>
              <w:rFonts w:eastAsiaTheme="minorEastAsia"/>
              <w:szCs w:val="24"/>
            </w:rPr>
          </w:pPr>
          <w:r>
            <w:rPr>
              <w:rFonts w:eastAsiaTheme="minorEastAsia"/>
              <w:szCs w:val="24"/>
            </w:rPr>
            <w:tab/>
            <w:t>Configuration initiale de l’ordinateur : …………………………………………………………………</w:t>
          </w:r>
          <w:r w:rsidR="00C02E74">
            <w:rPr>
              <w:rFonts w:eastAsiaTheme="minorEastAsia"/>
              <w:szCs w:val="24"/>
            </w:rPr>
            <w:t>...5-6</w:t>
          </w:r>
        </w:p>
      </w:sdtContent>
    </w:sdt>
    <w:p w14:paraId="0CB688D3" w14:textId="51ABC2BE" w:rsidR="002232A5" w:rsidRPr="0083614C" w:rsidRDefault="002232A5" w:rsidP="00D30D7E"/>
    <w:p w14:paraId="455AE6CA" w14:textId="4C4B4A13" w:rsidR="002232A5" w:rsidRPr="0083614C" w:rsidRDefault="002232A5" w:rsidP="00D30D7E"/>
    <w:p w14:paraId="4F51B8ED" w14:textId="0CDD7858" w:rsidR="00DF644A" w:rsidRDefault="00DF644A">
      <w:pPr>
        <w:spacing w:after="160" w:line="259" w:lineRule="auto"/>
      </w:pPr>
    </w:p>
    <w:p w14:paraId="6D932304" w14:textId="77777777" w:rsidR="00FF5016" w:rsidRDefault="00FF5016">
      <w:pPr>
        <w:spacing w:after="160" w:line="259" w:lineRule="auto"/>
      </w:pPr>
    </w:p>
    <w:p w14:paraId="389D60A0" w14:textId="77777777" w:rsidR="00FF5016" w:rsidRDefault="00FF5016">
      <w:pPr>
        <w:spacing w:after="160" w:line="259" w:lineRule="auto"/>
      </w:pPr>
    </w:p>
    <w:p w14:paraId="0DBE4F74" w14:textId="77777777" w:rsidR="00C02257" w:rsidRDefault="00C02257">
      <w:pPr>
        <w:spacing w:after="160" w:line="259" w:lineRule="auto"/>
      </w:pPr>
    </w:p>
    <w:p w14:paraId="2A47EC0B" w14:textId="77777777" w:rsidR="00C02257" w:rsidRDefault="00C02257">
      <w:pPr>
        <w:spacing w:after="160" w:line="259" w:lineRule="auto"/>
      </w:pPr>
    </w:p>
    <w:p w14:paraId="73561110" w14:textId="77777777" w:rsidR="00C02257" w:rsidRDefault="00C02257">
      <w:pPr>
        <w:spacing w:after="160" w:line="259" w:lineRule="auto"/>
      </w:pPr>
    </w:p>
    <w:p w14:paraId="7DBC56B9" w14:textId="77777777" w:rsidR="00C02257" w:rsidRDefault="00C02257">
      <w:pPr>
        <w:spacing w:after="160" w:line="259" w:lineRule="auto"/>
      </w:pPr>
    </w:p>
    <w:p w14:paraId="6F379171" w14:textId="77777777" w:rsidR="00C02257" w:rsidRDefault="00C02257">
      <w:pPr>
        <w:spacing w:after="160" w:line="259" w:lineRule="auto"/>
      </w:pPr>
    </w:p>
    <w:p w14:paraId="6DF8DD1D" w14:textId="77777777" w:rsidR="00C02257" w:rsidRDefault="00C02257">
      <w:pPr>
        <w:spacing w:after="160" w:line="259" w:lineRule="auto"/>
      </w:pPr>
    </w:p>
    <w:p w14:paraId="78A1D229" w14:textId="77777777" w:rsidR="00C02257" w:rsidRDefault="00C02257">
      <w:pPr>
        <w:spacing w:after="160" w:line="259" w:lineRule="auto"/>
      </w:pPr>
    </w:p>
    <w:p w14:paraId="26D155DD" w14:textId="77777777" w:rsidR="00C02257" w:rsidRDefault="00C02257">
      <w:pPr>
        <w:spacing w:after="160" w:line="259" w:lineRule="auto"/>
      </w:pPr>
    </w:p>
    <w:p w14:paraId="3C390EC0" w14:textId="77777777" w:rsidR="00C02257" w:rsidRDefault="00C02257">
      <w:pPr>
        <w:spacing w:after="160" w:line="259" w:lineRule="auto"/>
      </w:pPr>
    </w:p>
    <w:p w14:paraId="7ED08C9D" w14:textId="77777777" w:rsidR="00C02257" w:rsidRDefault="00C02257">
      <w:pPr>
        <w:spacing w:after="160" w:line="259" w:lineRule="auto"/>
      </w:pPr>
    </w:p>
    <w:p w14:paraId="5F81F849" w14:textId="77777777" w:rsidR="00C02257" w:rsidRDefault="00C02257">
      <w:pPr>
        <w:spacing w:after="160" w:line="259" w:lineRule="auto"/>
      </w:pPr>
    </w:p>
    <w:p w14:paraId="7773ABD6" w14:textId="77777777" w:rsidR="00C02257" w:rsidRDefault="00C02257">
      <w:pPr>
        <w:spacing w:after="160" w:line="259" w:lineRule="auto"/>
      </w:pPr>
    </w:p>
    <w:p w14:paraId="6D8B7814" w14:textId="77777777" w:rsidR="00C02257" w:rsidRDefault="00C02257">
      <w:pPr>
        <w:spacing w:after="160" w:line="259" w:lineRule="auto"/>
      </w:pPr>
    </w:p>
    <w:p w14:paraId="4E24737B" w14:textId="77777777" w:rsidR="00C02257" w:rsidRDefault="00C02257">
      <w:pPr>
        <w:spacing w:after="160" w:line="259" w:lineRule="auto"/>
      </w:pPr>
    </w:p>
    <w:p w14:paraId="2B687135" w14:textId="77777777" w:rsidR="00C02257" w:rsidRDefault="00C02257">
      <w:pPr>
        <w:spacing w:after="160" w:line="259" w:lineRule="auto"/>
      </w:pPr>
    </w:p>
    <w:p w14:paraId="02B2F5FF" w14:textId="77777777" w:rsidR="00C02257" w:rsidRDefault="00C02257">
      <w:pPr>
        <w:spacing w:after="160" w:line="259" w:lineRule="auto"/>
      </w:pPr>
    </w:p>
    <w:p w14:paraId="12D2332C" w14:textId="77777777" w:rsidR="00C02257" w:rsidRDefault="00C02257">
      <w:pPr>
        <w:spacing w:after="160" w:line="259" w:lineRule="auto"/>
      </w:pPr>
    </w:p>
    <w:p w14:paraId="5124D3DA" w14:textId="77777777" w:rsidR="00C02257" w:rsidRDefault="00C02257">
      <w:pPr>
        <w:spacing w:after="160" w:line="259" w:lineRule="auto"/>
      </w:pPr>
    </w:p>
    <w:p w14:paraId="5EA922E6" w14:textId="77777777" w:rsidR="00FF5016" w:rsidRDefault="00FF5016">
      <w:pPr>
        <w:spacing w:after="160" w:line="259" w:lineRule="auto"/>
      </w:pPr>
    </w:p>
    <w:p w14:paraId="7DE6D7B0" w14:textId="77777777" w:rsidR="00FF5016" w:rsidRPr="0083614C" w:rsidRDefault="00FF5016">
      <w:pPr>
        <w:spacing w:after="160" w:line="259" w:lineRule="auto"/>
      </w:pPr>
    </w:p>
    <w:p w14:paraId="08000D6D" w14:textId="25A23274" w:rsidR="00C7406B" w:rsidRPr="0083614C" w:rsidRDefault="00C7406B" w:rsidP="00C7406B">
      <w:pPr>
        <w:pStyle w:val="GrandePartie"/>
      </w:pPr>
      <w:r>
        <w:lastRenderedPageBreak/>
        <w:t>Procedure preparation des ordinateurs :</w:t>
      </w:r>
    </w:p>
    <w:p w14:paraId="0D9AA97A" w14:textId="630345D6" w:rsidR="00A272B3" w:rsidRPr="0083614C" w:rsidRDefault="00115ADB" w:rsidP="00A272B3">
      <w:pPr>
        <w:pStyle w:val="SousPart"/>
      </w:pPr>
      <w:bookmarkStart w:id="1" w:name="_Toc187136287"/>
      <w:r>
        <w:t xml:space="preserve"> </w:t>
      </w:r>
      <w:bookmarkEnd w:id="1"/>
      <w:r w:rsidR="00C7406B">
        <w:t>MDTisation de l’ordinateur</w:t>
      </w:r>
      <w:r w:rsidR="00976CAF">
        <w:t> :</w:t>
      </w:r>
    </w:p>
    <w:p w14:paraId="016453FD" w14:textId="77777777" w:rsidR="005B1D87" w:rsidRPr="0083614C" w:rsidRDefault="005B1D87" w:rsidP="00D30D7E"/>
    <w:p w14:paraId="00F6B9E6" w14:textId="4FF3B1D4" w:rsidR="0009516A" w:rsidRDefault="00976CAF" w:rsidP="004B6E3C">
      <w:pPr>
        <w:pStyle w:val="Paragraphedeliste"/>
        <w:numPr>
          <w:ilvl w:val="0"/>
          <w:numId w:val="1"/>
        </w:numPr>
      </w:pPr>
      <w:r>
        <w:t xml:space="preserve">Le Microsoft </w:t>
      </w:r>
      <w:proofErr w:type="spellStart"/>
      <w:r>
        <w:t>Deployment</w:t>
      </w:r>
      <w:proofErr w:type="spellEnd"/>
      <w:r>
        <w:t xml:space="preserve"> Toolkit fonctionne avec un boot PXE</w:t>
      </w:r>
      <w:r w:rsidR="0009516A" w:rsidRPr="0083614C">
        <w:t>.</w:t>
      </w:r>
      <w:r>
        <w:t xml:space="preserve"> On commence par brancher l’ordinateur en câble Ethernet </w:t>
      </w:r>
    </w:p>
    <w:p w14:paraId="584488F4" w14:textId="77777777" w:rsidR="00976CAF" w:rsidRPr="0083614C" w:rsidRDefault="00976CAF" w:rsidP="00976CAF">
      <w:pPr>
        <w:ind w:left="360"/>
      </w:pPr>
    </w:p>
    <w:p w14:paraId="14466DBF" w14:textId="52427A97" w:rsidR="000B2B61" w:rsidRPr="0083614C" w:rsidRDefault="007723A3" w:rsidP="000D4BEF">
      <w:pPr>
        <w:jc w:val="center"/>
      </w:pPr>
      <w:r>
        <w:rPr>
          <w:noProof/>
          <w:lang w:eastAsia="fr-FR"/>
        </w:rPr>
        <w:drawing>
          <wp:inline distT="0" distB="0" distL="0" distR="0" wp14:anchorId="411BDE14" wp14:editId="65238240">
            <wp:extent cx="5716067" cy="1572604"/>
            <wp:effectExtent l="19050" t="19050" r="18415" b="27940"/>
            <wp:docPr id="15" name="Image 1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99" b="40513"/>
                    <a:stretch/>
                  </pic:blipFill>
                  <pic:spPr bwMode="auto">
                    <a:xfrm>
                      <a:off x="0" y="0"/>
                      <a:ext cx="5742792" cy="157995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310D0" w14:textId="55B8EAD4" w:rsidR="0027594B" w:rsidRPr="0083614C" w:rsidRDefault="0027594B" w:rsidP="000B2B61"/>
    <w:p w14:paraId="3215BD1B" w14:textId="77777777" w:rsidR="0027594B" w:rsidRPr="0083614C" w:rsidRDefault="0027594B" w:rsidP="000B2B61"/>
    <w:p w14:paraId="3DC4A1D8" w14:textId="77777777" w:rsidR="00B3628C" w:rsidRDefault="006038D3" w:rsidP="004B6E3C">
      <w:pPr>
        <w:pStyle w:val="Paragraphedeliste"/>
        <w:numPr>
          <w:ilvl w:val="0"/>
          <w:numId w:val="1"/>
        </w:numPr>
        <w:spacing w:line="259" w:lineRule="auto"/>
      </w:pPr>
      <w:bookmarkStart w:id="2" w:name="_Hlk495509541"/>
      <w:r>
        <w:t>On connecte notre compte administrateur :</w:t>
      </w:r>
      <w:r w:rsidR="0009516A" w:rsidRPr="0083614C">
        <w:t xml:space="preserve"> </w:t>
      </w:r>
    </w:p>
    <w:p w14:paraId="4878EE0C" w14:textId="77777777" w:rsidR="00B3628C" w:rsidRDefault="00B3628C" w:rsidP="00B3628C">
      <w:pPr>
        <w:spacing w:line="259" w:lineRule="auto"/>
      </w:pPr>
    </w:p>
    <w:p w14:paraId="6CECF868" w14:textId="14D33828" w:rsidR="0009516A" w:rsidRDefault="00B3628C" w:rsidP="00B3628C">
      <w:pPr>
        <w:spacing w:line="259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8" behindDoc="0" locked="0" layoutInCell="1" allowOverlap="1" wp14:anchorId="4554B444" wp14:editId="776F14CD">
                <wp:simplePos x="0" y="0"/>
                <wp:positionH relativeFrom="column">
                  <wp:posOffset>2828316</wp:posOffset>
                </wp:positionH>
                <wp:positionV relativeFrom="paragraph">
                  <wp:posOffset>1233856</wp:posOffset>
                </wp:positionV>
                <wp:extent cx="771525" cy="100012"/>
                <wp:effectExtent l="0" t="0" r="28575" b="14605"/>
                <wp:wrapNone/>
                <wp:docPr id="101407290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000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88926" id="Rectangle 18" o:spid="_x0000_s1026" style="position:absolute;margin-left:222.7pt;margin-top:97.15pt;width:60.75pt;height:7.85pt;z-index:2516715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10" behindDoc="0" locked="0" layoutInCell="1" allowOverlap="1" wp14:anchorId="191D704F" wp14:editId="128CFD3B">
                <wp:simplePos x="0" y="0"/>
                <wp:positionH relativeFrom="column">
                  <wp:posOffset>2814638</wp:posOffset>
                </wp:positionH>
                <wp:positionV relativeFrom="paragraph">
                  <wp:posOffset>785813</wp:posOffset>
                </wp:positionV>
                <wp:extent cx="607326" cy="102358"/>
                <wp:effectExtent l="0" t="0" r="21590" b="12065"/>
                <wp:wrapNone/>
                <wp:docPr id="131318005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26" cy="10235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25526" id="Rectangle 18" o:spid="_x0000_s1026" style="position:absolute;margin-left:221.65pt;margin-top:61.9pt;width:47.8pt;height:8.05pt;z-index:251669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" fillcolor="black [3213]" strokecolor="black [3213]" strokeweight="1pt"/>
            </w:pict>
          </mc:Fallback>
        </mc:AlternateContent>
      </w:r>
      <w:r w:rsidR="00E816AD">
        <w:rPr>
          <w:noProof/>
        </w:rPr>
        <w:drawing>
          <wp:inline distT="0" distB="0" distL="0" distR="0" wp14:anchorId="3B8C34EF" wp14:editId="0CD7836D">
            <wp:extent cx="3986355" cy="1833500"/>
            <wp:effectExtent l="19050" t="19050" r="14605" b="14605"/>
            <wp:docPr id="17" name="Image 17" descr="Une image contenant texte, logiciel, Système d’exploitation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logiciel, Système d’exploitation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6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41" cy="183505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AA81F" w14:textId="084D94CC" w:rsidR="00B3628C" w:rsidRDefault="00B3628C" w:rsidP="00B3628C">
      <w:pPr>
        <w:spacing w:line="259" w:lineRule="auto"/>
        <w:jc w:val="center"/>
      </w:pPr>
    </w:p>
    <w:p w14:paraId="1668683D" w14:textId="7B27BAC4" w:rsidR="001D193E" w:rsidRDefault="001D193E" w:rsidP="004B6E3C">
      <w:pPr>
        <w:pStyle w:val="Paragraphedeliste"/>
        <w:numPr>
          <w:ilvl w:val="0"/>
          <w:numId w:val="1"/>
        </w:numPr>
        <w:spacing w:line="259" w:lineRule="auto"/>
      </w:pPr>
      <w:r>
        <w:t xml:space="preserve">On choisit la </w:t>
      </w:r>
      <w:proofErr w:type="spellStart"/>
      <w:r>
        <w:t>Tas</w:t>
      </w:r>
      <w:r w:rsidR="00E816AD">
        <w:t>k</w:t>
      </w:r>
      <w:proofErr w:type="spellEnd"/>
      <w:r w:rsidR="00E816AD">
        <w:t xml:space="preserve"> </w:t>
      </w:r>
      <w:proofErr w:type="spellStart"/>
      <w:r w:rsidR="00E816AD">
        <w:t>Sequence</w:t>
      </w:r>
      <w:proofErr w:type="spellEnd"/>
      <w:r w:rsidR="00E816AD">
        <w:t xml:space="preserve"> que l’on veut exécuter.</w:t>
      </w:r>
    </w:p>
    <w:p w14:paraId="5BD3F34A" w14:textId="77777777" w:rsidR="00B72BAE" w:rsidRDefault="00B72BAE" w:rsidP="00B72BAE">
      <w:pPr>
        <w:spacing w:line="259" w:lineRule="auto"/>
      </w:pPr>
    </w:p>
    <w:p w14:paraId="761933AA" w14:textId="6D46D340" w:rsidR="00B3628C" w:rsidRDefault="00B72BAE" w:rsidP="00B72BAE">
      <w:pPr>
        <w:spacing w:line="259" w:lineRule="auto"/>
        <w:jc w:val="center"/>
      </w:pPr>
      <w:r w:rsidRPr="00B72BAE">
        <w:rPr>
          <w:noProof/>
        </w:rPr>
        <w:drawing>
          <wp:inline distT="0" distB="0" distL="0" distR="0" wp14:anchorId="51232653" wp14:editId="1BA7DB0D">
            <wp:extent cx="4474210" cy="2550890"/>
            <wp:effectExtent l="0" t="0" r="2540" b="1905"/>
            <wp:docPr id="864779772" name="Image 1" descr="Une image contenant texte, Appareils électroniques, 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79772" name="Image 1" descr="Une image contenant texte, Appareils électroniques, ordinateur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755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B004" w14:textId="77777777" w:rsidR="00B72BAE" w:rsidRDefault="00B72BAE" w:rsidP="00B72BAE">
      <w:pPr>
        <w:spacing w:line="259" w:lineRule="auto"/>
        <w:jc w:val="center"/>
      </w:pPr>
    </w:p>
    <w:p w14:paraId="13D10B0A" w14:textId="77777777" w:rsidR="00B72BAE" w:rsidRDefault="00B72BAE" w:rsidP="00B72BAE">
      <w:pPr>
        <w:spacing w:line="259" w:lineRule="auto"/>
        <w:jc w:val="center"/>
      </w:pPr>
    </w:p>
    <w:p w14:paraId="2300D9E0" w14:textId="77777777" w:rsidR="00B72BAE" w:rsidRDefault="00B72BAE" w:rsidP="00B72BAE">
      <w:pPr>
        <w:spacing w:line="259" w:lineRule="auto"/>
        <w:jc w:val="center"/>
      </w:pPr>
    </w:p>
    <w:p w14:paraId="33C9CA84" w14:textId="469C47A4" w:rsidR="00B3628C" w:rsidRDefault="00B3628C" w:rsidP="004B6E3C">
      <w:pPr>
        <w:pStyle w:val="Paragraphedeliste"/>
        <w:numPr>
          <w:ilvl w:val="0"/>
          <w:numId w:val="1"/>
        </w:numPr>
        <w:spacing w:line="259" w:lineRule="auto"/>
      </w:pPr>
      <w:r>
        <w:t>On rentre le nom du PC.</w:t>
      </w:r>
    </w:p>
    <w:p w14:paraId="67A02567" w14:textId="14BB0D17" w:rsidR="00B40BA9" w:rsidRDefault="00B40BA9" w:rsidP="00B40BA9">
      <w:pPr>
        <w:pStyle w:val="Paragraphedeliste"/>
      </w:pPr>
    </w:p>
    <w:p w14:paraId="690F76C3" w14:textId="59D85FBB" w:rsidR="00B40BA9" w:rsidRDefault="00382C38" w:rsidP="00DE526E">
      <w:pPr>
        <w:pStyle w:val="Paragraphedeliste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54" behindDoc="0" locked="0" layoutInCell="1" allowOverlap="1" wp14:anchorId="5CDD74AE" wp14:editId="16C496E9">
                <wp:simplePos x="0" y="0"/>
                <wp:positionH relativeFrom="column">
                  <wp:posOffset>3879850</wp:posOffset>
                </wp:positionH>
                <wp:positionV relativeFrom="paragraph">
                  <wp:posOffset>1798955</wp:posOffset>
                </wp:positionV>
                <wp:extent cx="771525" cy="100012"/>
                <wp:effectExtent l="0" t="0" r="28575" b="14605"/>
                <wp:wrapNone/>
                <wp:docPr id="157705411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000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CCFAF" id="Rectangle 18" o:spid="_x0000_s1026" style="position:absolute;margin-left:305.5pt;margin-top:141.65pt;width:60.75pt;height:7.85pt;z-index:2516756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6" behindDoc="0" locked="0" layoutInCell="1" allowOverlap="1" wp14:anchorId="222AC3FF" wp14:editId="31C47C11">
                <wp:simplePos x="0" y="0"/>
                <wp:positionH relativeFrom="column">
                  <wp:posOffset>3854450</wp:posOffset>
                </wp:positionH>
                <wp:positionV relativeFrom="paragraph">
                  <wp:posOffset>1132205</wp:posOffset>
                </wp:positionV>
                <wp:extent cx="771525" cy="100012"/>
                <wp:effectExtent l="0" t="0" r="28575" b="14605"/>
                <wp:wrapNone/>
                <wp:docPr id="38638713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000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6D1F3" id="Rectangle 18" o:spid="_x0000_s1026" style="position:absolute;margin-left:303.5pt;margin-top:89.15pt;width:60.75pt;height:7.85pt;z-index:2516736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" fillcolor="black [3213]" strokecolor="black [3213]" strokeweight="1pt"/>
            </w:pict>
          </mc:Fallback>
        </mc:AlternateContent>
      </w:r>
      <w:r w:rsidR="00B40BA9">
        <w:rPr>
          <w:noProof/>
        </w:rPr>
        <w:drawing>
          <wp:inline distT="0" distB="0" distL="0" distR="0" wp14:anchorId="2DDDC106" wp14:editId="5816F0C7">
            <wp:extent cx="4981871" cy="2805107"/>
            <wp:effectExtent l="19050" t="19050" r="9525" b="14605"/>
            <wp:docPr id="22" name="Image 22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logiciel, 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6" r="2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871" cy="280510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86F00" w14:textId="77777777" w:rsidR="00B3628C" w:rsidRDefault="00B3628C" w:rsidP="00B3628C">
      <w:pPr>
        <w:spacing w:line="259" w:lineRule="auto"/>
      </w:pPr>
    </w:p>
    <w:p w14:paraId="1A7B28C8" w14:textId="30CF5E5C" w:rsidR="00B3628C" w:rsidRDefault="00B3628C" w:rsidP="00B3628C">
      <w:pPr>
        <w:pStyle w:val="Paragraphedeliste"/>
        <w:numPr>
          <w:ilvl w:val="0"/>
          <w:numId w:val="1"/>
        </w:numPr>
        <w:spacing w:line="259" w:lineRule="auto"/>
      </w:pPr>
      <w:r>
        <w:t>L’installation se lance.</w:t>
      </w:r>
    </w:p>
    <w:p w14:paraId="5C2EF60F" w14:textId="77777777" w:rsidR="00DE526E" w:rsidRDefault="00DE526E" w:rsidP="00DE526E">
      <w:pPr>
        <w:spacing w:line="259" w:lineRule="auto"/>
      </w:pPr>
    </w:p>
    <w:p w14:paraId="25AB055E" w14:textId="2CF9A929" w:rsidR="00DE526E" w:rsidRDefault="00DE526E" w:rsidP="00DE526E">
      <w:pPr>
        <w:spacing w:line="259" w:lineRule="auto"/>
        <w:jc w:val="center"/>
      </w:pPr>
      <w:r>
        <w:rPr>
          <w:noProof/>
        </w:rPr>
        <w:drawing>
          <wp:inline distT="0" distB="0" distL="0" distR="0" wp14:anchorId="00DB64B6" wp14:editId="7C13F938">
            <wp:extent cx="4571206" cy="1247775"/>
            <wp:effectExtent l="19050" t="19050" r="20320" b="9525"/>
            <wp:docPr id="24" name="Image 24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7" b="8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803" cy="125012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DE78B" w14:textId="77777777" w:rsidR="00B3628C" w:rsidRDefault="00B3628C" w:rsidP="00B3628C">
      <w:pPr>
        <w:spacing w:line="259" w:lineRule="auto"/>
      </w:pPr>
    </w:p>
    <w:p w14:paraId="753E203C" w14:textId="210EE104" w:rsidR="00B3628C" w:rsidRPr="0083614C" w:rsidRDefault="00B3628C" w:rsidP="00B3628C">
      <w:pPr>
        <w:pStyle w:val="Paragraphedeliste"/>
        <w:numPr>
          <w:ilvl w:val="0"/>
          <w:numId w:val="1"/>
        </w:numPr>
        <w:spacing w:line="259" w:lineRule="auto"/>
      </w:pPr>
      <w:r>
        <w:t xml:space="preserve">Sur GLPI, on attribue l’ordinateur de manière </w:t>
      </w:r>
      <w:r w:rsidR="0013463F">
        <w:t>« </w:t>
      </w:r>
      <w:proofErr w:type="spellStart"/>
      <w:r w:rsidR="0013463F">
        <w:t>Affectéé</w:t>
      </w:r>
      <w:proofErr w:type="spellEnd"/>
      <w:r w:rsidR="0013463F">
        <w:t xml:space="preserve"> et l’utilisateur.</w:t>
      </w:r>
    </w:p>
    <w:bookmarkEnd w:id="2"/>
    <w:p w14:paraId="5455E45E" w14:textId="2DA5D9B7" w:rsidR="00F0208C" w:rsidRPr="0083614C" w:rsidRDefault="00F0208C" w:rsidP="00F0208C">
      <w:pPr>
        <w:spacing w:line="259" w:lineRule="auto"/>
      </w:pPr>
    </w:p>
    <w:p w14:paraId="47654120" w14:textId="7E1F60D8" w:rsidR="00DC3FB4" w:rsidRPr="0083614C" w:rsidRDefault="002F06D0" w:rsidP="0083614C">
      <w:pPr>
        <w:jc w:val="center"/>
      </w:pPr>
      <w:r w:rsidRPr="002F06D0">
        <w:rPr>
          <w:noProof/>
        </w:rPr>
        <w:t xml:space="preserve"> </w:t>
      </w:r>
    </w:p>
    <w:p w14:paraId="61B5D5BD" w14:textId="1A804AA6" w:rsidR="00240DE4" w:rsidRDefault="00382C38" w:rsidP="0031772D">
      <w:pPr>
        <w:pStyle w:val="Instructions"/>
        <w:numPr>
          <w:ilvl w:val="0"/>
          <w:numId w:val="0"/>
        </w:numPr>
        <w:ind w:left="720" w:hanging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702" behindDoc="0" locked="0" layoutInCell="1" allowOverlap="1" wp14:anchorId="799646AE" wp14:editId="34B3045C">
                <wp:simplePos x="0" y="0"/>
                <wp:positionH relativeFrom="column">
                  <wp:posOffset>1689100</wp:posOffset>
                </wp:positionH>
                <wp:positionV relativeFrom="paragraph">
                  <wp:posOffset>1398270</wp:posOffset>
                </wp:positionV>
                <wp:extent cx="771525" cy="100012"/>
                <wp:effectExtent l="0" t="0" r="28575" b="14605"/>
                <wp:wrapNone/>
                <wp:docPr id="31730654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000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2342A" id="Rectangle 18" o:spid="_x0000_s1026" style="position:absolute;margin-left:133pt;margin-top:110.1pt;width:60.75pt;height:7.85pt;z-index:2516777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" fillcolor="black [3213]" strokecolor="black [3213]" strokeweight="1pt"/>
            </w:pict>
          </mc:Fallback>
        </mc:AlternateContent>
      </w:r>
      <w:r w:rsidR="00A94C02" w:rsidRPr="00697276">
        <w:rPr>
          <w:noProof/>
        </w:rPr>
        <w:drawing>
          <wp:inline distT="0" distB="0" distL="0" distR="0" wp14:anchorId="0393854F" wp14:editId="436D6DB7">
            <wp:extent cx="6645910" cy="1554145"/>
            <wp:effectExtent l="0" t="0" r="2540" b="8255"/>
            <wp:docPr id="31" name="Image 31" descr="Une image contenant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capture d’écran, logiciel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5529" w14:textId="455D828A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2AA2B563" w14:textId="5713B642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335C0E9B" w14:textId="6A9613BE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0C053987" w14:textId="3D1F9DDF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29890EC9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1721AFE4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0BBAEC5A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51AC7453" w14:textId="08D0F4BD" w:rsidR="00B55E79" w:rsidRDefault="00861D07" w:rsidP="00382C38">
      <w:pPr>
        <w:pStyle w:val="Instructions"/>
        <w:numPr>
          <w:ilvl w:val="0"/>
          <w:numId w:val="0"/>
        </w:numPr>
      </w:pPr>
      <w:r w:rsidRPr="0083614C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1CB8B53" wp14:editId="67F8B2BD">
                <wp:simplePos x="0" y="0"/>
                <wp:positionH relativeFrom="column">
                  <wp:posOffset>7439025</wp:posOffset>
                </wp:positionH>
                <wp:positionV relativeFrom="paragraph">
                  <wp:posOffset>2733675</wp:posOffset>
                </wp:positionV>
                <wp:extent cx="409575" cy="257175"/>
                <wp:effectExtent l="0" t="0" r="28575" b="28575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4CA36" id="Ellipse 42" o:spid="_x0000_s1026" style="position:absolute;margin-left:585.75pt;margin-top:215.25pt;width:32.25pt;height:20.2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" filled="f" strokecolor="red" strokeweight="1.5pt">
                <v:stroke joinstyle="miter"/>
              </v:oval>
            </w:pict>
          </mc:Fallback>
        </mc:AlternateContent>
      </w:r>
    </w:p>
    <w:p w14:paraId="4B9C3783" w14:textId="77777777" w:rsidR="00D30C3A" w:rsidRDefault="00D30C3A" w:rsidP="00B55E79">
      <w:pPr>
        <w:spacing w:line="259" w:lineRule="auto"/>
      </w:pPr>
    </w:p>
    <w:p w14:paraId="15FB1EA0" w14:textId="77777777" w:rsidR="00752AFB" w:rsidRDefault="00752AFB" w:rsidP="00B55E79">
      <w:pPr>
        <w:spacing w:line="259" w:lineRule="auto"/>
      </w:pPr>
    </w:p>
    <w:sdt>
      <w:sdtPr>
        <w:rPr>
          <w:rFonts w:ascii="Cambria" w:eastAsiaTheme="minorEastAsia" w:hAnsi="Cambria"/>
          <w:bCs w:val="0"/>
          <w:caps w:val="0"/>
          <w:color w:val="auto"/>
          <w:sz w:val="24"/>
          <w:szCs w:val="24"/>
        </w:rPr>
        <w:id w:val="232130334"/>
        <w:docPartObj>
          <w:docPartGallery w:val="Table of Contents"/>
          <w:docPartUnique/>
        </w:docPartObj>
      </w:sdtPr>
      <w:sdtEndPr>
        <w:rPr>
          <w:rFonts w:ascii="Impact" w:hAnsi="Impact"/>
          <w:bCs/>
          <w:caps/>
          <w:color w:val="6E3C30"/>
          <w:sz w:val="36"/>
        </w:rPr>
      </w:sdtEndPr>
      <w:sdtContent>
        <w:p w14:paraId="1A1F004F" w14:textId="59905A91" w:rsidR="00F60751" w:rsidRDefault="00D30C3A" w:rsidP="00752AFB">
          <w:pPr>
            <w:pStyle w:val="GrandePartie"/>
            <w:numPr>
              <w:ilvl w:val="0"/>
              <w:numId w:val="0"/>
            </w:numPr>
          </w:pPr>
          <w:r>
            <w:t xml:space="preserve">II. </w:t>
          </w:r>
          <w:r>
            <w:tab/>
            <w:t xml:space="preserve">Configuration </w:t>
          </w:r>
          <w:r w:rsidR="00382C38">
            <w:t>de l’ordinateur</w:t>
          </w:r>
        </w:p>
      </w:sdtContent>
    </w:sdt>
    <w:p w14:paraId="7FADB10A" w14:textId="77777777" w:rsidR="00F60751" w:rsidRDefault="00F60751" w:rsidP="00274D50">
      <w:pPr>
        <w:spacing w:after="160" w:line="259" w:lineRule="auto"/>
      </w:pPr>
    </w:p>
    <w:p w14:paraId="371A6257" w14:textId="37421AEC" w:rsidR="00752AFB" w:rsidRDefault="00C608DA" w:rsidP="004B6E3C">
      <w:pPr>
        <w:pStyle w:val="Instructions"/>
        <w:numPr>
          <w:ilvl w:val="0"/>
          <w:numId w:val="7"/>
        </w:numPr>
      </w:pPr>
      <w:r>
        <w:t>Vérification majeure de l’ordinateur</w:t>
      </w:r>
      <w:r w:rsidR="00786882">
        <w:t xml:space="preserve">. On vérifie </w:t>
      </w:r>
      <w:proofErr w:type="spellStart"/>
      <w:r w:rsidR="00786882">
        <w:t>Umbrella</w:t>
      </w:r>
      <w:proofErr w:type="spellEnd"/>
      <w:r w:rsidR="00786882">
        <w:t xml:space="preserve"> (Solution de sécurité pour bloquer des sites internet ou des logiciels malveillants</w:t>
      </w:r>
      <w:r w:rsidR="00FD49BB">
        <w:t>) :</w:t>
      </w:r>
    </w:p>
    <w:p w14:paraId="37627B2C" w14:textId="77777777" w:rsidR="00FD49BB" w:rsidRDefault="00FD49BB" w:rsidP="00FD49BB">
      <w:pPr>
        <w:pStyle w:val="Instructions"/>
        <w:numPr>
          <w:ilvl w:val="0"/>
          <w:numId w:val="0"/>
        </w:numPr>
        <w:ind w:left="720" w:hanging="360"/>
      </w:pPr>
    </w:p>
    <w:p w14:paraId="4B0FC5B8" w14:textId="3C794159" w:rsidR="00FD49BB" w:rsidRDefault="00D104B2" w:rsidP="00D104B2">
      <w:pPr>
        <w:pStyle w:val="Instructions"/>
        <w:numPr>
          <w:ilvl w:val="0"/>
          <w:numId w:val="0"/>
        </w:numPr>
        <w:ind w:left="720" w:hanging="360"/>
        <w:jc w:val="center"/>
      </w:pPr>
      <w:r w:rsidRPr="00D104B2">
        <w:rPr>
          <w:noProof/>
        </w:rPr>
        <w:drawing>
          <wp:inline distT="0" distB="0" distL="0" distR="0" wp14:anchorId="12CCC9A7" wp14:editId="1B512C77">
            <wp:extent cx="3467100" cy="2111939"/>
            <wp:effectExtent l="0" t="0" r="0" b="3175"/>
            <wp:docPr id="650344710" name="Image 1" descr="Une image contenant texte, capture d’écran, multimédia, logic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4710" name="Image 1" descr="Une image contenant texte, capture d’écran, multimédia, logiciel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3008" cy="21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8608" w14:textId="77777777" w:rsidR="00D104B2" w:rsidRDefault="00D104B2" w:rsidP="00D104B2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1A8FCFE8" w14:textId="58E000FC" w:rsidR="00752AFB" w:rsidRDefault="00FD49BB" w:rsidP="004B6E3C">
      <w:pPr>
        <w:pStyle w:val="Instructions"/>
        <w:numPr>
          <w:ilvl w:val="0"/>
          <w:numId w:val="7"/>
        </w:numPr>
      </w:pPr>
      <w:r>
        <w:t>On vérifie que l’ordinateur reprend bien le wifi ains</w:t>
      </w:r>
      <w:r w:rsidR="000F7470">
        <w:t>i que les imprimantes.</w:t>
      </w:r>
    </w:p>
    <w:p w14:paraId="643600BA" w14:textId="77777777" w:rsidR="00752AFB" w:rsidRDefault="00752AFB" w:rsidP="00752AFB">
      <w:pPr>
        <w:pStyle w:val="Instructions"/>
        <w:numPr>
          <w:ilvl w:val="0"/>
          <w:numId w:val="0"/>
        </w:numPr>
        <w:ind w:left="720" w:hanging="360"/>
      </w:pPr>
    </w:p>
    <w:p w14:paraId="162784BE" w14:textId="06FDB575" w:rsidR="00752AFB" w:rsidRPr="0083614C" w:rsidRDefault="00752AFB" w:rsidP="00725C7C">
      <w:pPr>
        <w:pStyle w:val="Instructions"/>
        <w:numPr>
          <w:ilvl w:val="0"/>
          <w:numId w:val="0"/>
        </w:numPr>
        <w:ind w:left="720" w:hanging="360"/>
        <w:jc w:val="center"/>
      </w:pPr>
    </w:p>
    <w:sdt>
      <w:sdtPr>
        <w:rPr>
          <w:rFonts w:ascii="Cambria" w:eastAsiaTheme="minorEastAsia" w:hAnsi="Cambria"/>
          <w:bCs w:val="0"/>
          <w:caps w:val="0"/>
          <w:color w:val="auto"/>
          <w:sz w:val="24"/>
          <w:szCs w:val="24"/>
        </w:rPr>
        <w:id w:val="1980647610"/>
        <w:docPartObj>
          <w:docPartGallery w:val="Table of Contents"/>
          <w:docPartUnique/>
        </w:docPartObj>
      </w:sdtPr>
      <w:sdtEndPr>
        <w:rPr>
          <w:rFonts w:ascii="Impact" w:hAnsi="Impact"/>
          <w:bCs/>
          <w:caps/>
          <w:color w:val="6E3C30"/>
          <w:sz w:val="36"/>
        </w:rPr>
      </w:sdtEndPr>
      <w:sdtContent>
        <w:p w14:paraId="27A7B528" w14:textId="0F3E556E" w:rsidR="00725C7C" w:rsidRDefault="00725C7C" w:rsidP="00725C7C">
          <w:pPr>
            <w:pStyle w:val="GrandePartie"/>
            <w:numPr>
              <w:ilvl w:val="0"/>
              <w:numId w:val="0"/>
            </w:numPr>
            <w:rPr>
              <w:rFonts w:eastAsiaTheme="minorEastAsia"/>
              <w:szCs w:val="24"/>
            </w:rPr>
          </w:pPr>
          <w:r>
            <w:t xml:space="preserve">IV. </w:t>
          </w:r>
          <w:r>
            <w:tab/>
          </w:r>
          <w:r w:rsidR="00382C38">
            <w:t>Configuration initiale de l’ordinateur</w:t>
          </w:r>
        </w:p>
      </w:sdtContent>
    </w:sdt>
    <w:p w14:paraId="4CDBD946" w14:textId="77777777" w:rsidR="00A20532" w:rsidRDefault="00A20532" w:rsidP="00B802CD">
      <w:pPr>
        <w:pStyle w:val="Instructions"/>
        <w:numPr>
          <w:ilvl w:val="0"/>
          <w:numId w:val="0"/>
        </w:numPr>
      </w:pPr>
    </w:p>
    <w:p w14:paraId="3D78B140" w14:textId="3BA5847B" w:rsidR="00A20532" w:rsidRDefault="00846455" w:rsidP="004B6E3C">
      <w:pPr>
        <w:pStyle w:val="Instructions"/>
        <w:numPr>
          <w:ilvl w:val="0"/>
          <w:numId w:val="8"/>
        </w:numPr>
      </w:pPr>
      <w:r>
        <w:t xml:space="preserve">On </w:t>
      </w:r>
      <w:r w:rsidR="00D104B2">
        <w:t>connecte l’</w:t>
      </w:r>
      <w:proofErr w:type="spellStart"/>
      <w:r w:rsidR="00D104B2">
        <w:t>utitilisateur</w:t>
      </w:r>
      <w:proofErr w:type="spellEnd"/>
      <w:r w:rsidR="00D104B2">
        <w:t xml:space="preserve"> à ses logiciels essentiels (Edge, OneDrive, Outlook …)</w:t>
      </w:r>
      <w:r>
        <w:t>.</w:t>
      </w:r>
    </w:p>
    <w:p w14:paraId="1F87FBFB" w14:textId="77777777" w:rsidR="009C4B0B" w:rsidRDefault="009C4B0B" w:rsidP="009C4B0B">
      <w:pPr>
        <w:pStyle w:val="Instructions"/>
        <w:numPr>
          <w:ilvl w:val="0"/>
          <w:numId w:val="0"/>
        </w:numPr>
        <w:ind w:left="720" w:hanging="360"/>
      </w:pPr>
    </w:p>
    <w:p w14:paraId="61B34D4B" w14:textId="1F6791D2" w:rsidR="009C4B0B" w:rsidRDefault="00CD127F" w:rsidP="00CD127F">
      <w:pPr>
        <w:pStyle w:val="Instructions"/>
        <w:numPr>
          <w:ilvl w:val="0"/>
          <w:numId w:val="0"/>
        </w:numPr>
        <w:ind w:left="720" w:hanging="360"/>
        <w:jc w:val="center"/>
      </w:pPr>
      <w:r w:rsidRPr="00CD127F">
        <w:rPr>
          <w:noProof/>
        </w:rPr>
        <w:drawing>
          <wp:inline distT="0" distB="0" distL="0" distR="0" wp14:anchorId="31FD4EE0" wp14:editId="114BFEAA">
            <wp:extent cx="3086735" cy="2820817"/>
            <wp:effectExtent l="0" t="0" r="0" b="0"/>
            <wp:docPr id="538309685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09685" name="Image 1" descr="Une image contenant texte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3944" cy="2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DA2" w:rsidRPr="00DF2DA2">
        <w:rPr>
          <w:noProof/>
        </w:rPr>
        <w:drawing>
          <wp:inline distT="0" distB="0" distL="0" distR="0" wp14:anchorId="6351DB29" wp14:editId="0F5F5834">
            <wp:extent cx="2876951" cy="1276528"/>
            <wp:effectExtent l="0" t="0" r="0" b="0"/>
            <wp:docPr id="1644578475" name="Image 1" descr="Une image contenant texte, capture d’écran, multimédia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78475" name="Image 1" descr="Une image contenant texte, capture d’écran, multimédia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0B9B" w14:textId="77777777" w:rsidR="00CD127F" w:rsidRDefault="00CD127F" w:rsidP="00CD127F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307978D3" w14:textId="77777777" w:rsidR="004C5C46" w:rsidRDefault="004C5C46" w:rsidP="00CD127F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55A4AAC2" w14:textId="77777777" w:rsidR="004C5C46" w:rsidRDefault="004C5C46" w:rsidP="00CD127F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5BDBC06B" w14:textId="77777777" w:rsidR="004C5C46" w:rsidRDefault="004C5C46" w:rsidP="00CD127F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5D954E18" w14:textId="77777777" w:rsidR="004C5C46" w:rsidRDefault="004C5C46" w:rsidP="00CD127F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49CC111E" w14:textId="77777777" w:rsidR="004C5C46" w:rsidRDefault="004C5C46" w:rsidP="00CD127F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4E0161AD" w14:textId="77777777" w:rsidR="004C5C46" w:rsidRDefault="004C5C46" w:rsidP="00CD127F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5A5F1F1C" w14:textId="77777777" w:rsidR="004C5C46" w:rsidRDefault="004C5C46" w:rsidP="00CD127F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1B042C20" w14:textId="77777777" w:rsidR="00917D06" w:rsidRDefault="00934277" w:rsidP="00917D06">
      <w:pPr>
        <w:pStyle w:val="Instructions"/>
        <w:numPr>
          <w:ilvl w:val="0"/>
          <w:numId w:val="7"/>
        </w:numPr>
      </w:pPr>
      <w:r>
        <w:lastRenderedPageBreak/>
        <w:t>On modifie les applications par défaut pour Outlook.</w:t>
      </w:r>
      <w:r w:rsidR="00917D06" w:rsidRPr="00917D06">
        <w:t xml:space="preserve"> </w:t>
      </w:r>
    </w:p>
    <w:p w14:paraId="20C5E655" w14:textId="77777777" w:rsidR="00917D06" w:rsidRDefault="00917D06" w:rsidP="00917D06">
      <w:pPr>
        <w:pStyle w:val="Instructions"/>
        <w:numPr>
          <w:ilvl w:val="0"/>
          <w:numId w:val="0"/>
        </w:numPr>
        <w:ind w:left="720" w:hanging="360"/>
      </w:pPr>
    </w:p>
    <w:p w14:paraId="695FB3F1" w14:textId="77777777" w:rsidR="00917D06" w:rsidRDefault="00917D06" w:rsidP="00917D06">
      <w:pPr>
        <w:pStyle w:val="Instructions"/>
        <w:numPr>
          <w:ilvl w:val="0"/>
          <w:numId w:val="0"/>
        </w:numPr>
        <w:ind w:left="720"/>
      </w:pPr>
    </w:p>
    <w:p w14:paraId="07103CB7" w14:textId="7640E96B" w:rsidR="00A56C89" w:rsidRDefault="00917D06" w:rsidP="00917D06">
      <w:pPr>
        <w:pStyle w:val="Instructions"/>
        <w:numPr>
          <w:ilvl w:val="0"/>
          <w:numId w:val="0"/>
        </w:numPr>
        <w:ind w:left="720"/>
        <w:jc w:val="center"/>
      </w:pPr>
      <w:r w:rsidRPr="004C5C46">
        <w:rPr>
          <w:noProof/>
        </w:rPr>
        <w:drawing>
          <wp:inline distT="0" distB="0" distL="0" distR="0" wp14:anchorId="2FCC1212" wp14:editId="67FD7CBB">
            <wp:extent cx="5500061" cy="1905000"/>
            <wp:effectExtent l="0" t="0" r="5715" b="0"/>
            <wp:docPr id="62618018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8018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3077" cy="19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6FA" w:rsidRPr="00454BF8">
        <w:rPr>
          <w:noProof/>
        </w:rPr>
        <w:drawing>
          <wp:inline distT="0" distB="0" distL="0" distR="0" wp14:anchorId="3347932D" wp14:editId="5BE5EF00">
            <wp:extent cx="5594350" cy="1306916"/>
            <wp:effectExtent l="0" t="0" r="6350" b="7620"/>
            <wp:docPr id="85127678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7678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489" cy="131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4596" w14:textId="77777777" w:rsidR="00454BF8" w:rsidRDefault="00454BF8" w:rsidP="00917D06">
      <w:pPr>
        <w:pStyle w:val="Instructions"/>
        <w:numPr>
          <w:ilvl w:val="0"/>
          <w:numId w:val="0"/>
        </w:numPr>
        <w:ind w:left="720"/>
        <w:jc w:val="center"/>
      </w:pPr>
    </w:p>
    <w:p w14:paraId="75678304" w14:textId="7E95C569" w:rsidR="00304883" w:rsidRDefault="00304883" w:rsidP="00304883">
      <w:pPr>
        <w:pStyle w:val="Instructions"/>
        <w:numPr>
          <w:ilvl w:val="0"/>
          <w:numId w:val="7"/>
        </w:numPr>
      </w:pPr>
      <w:r>
        <w:t>On met à jour l’ordinateur, les pilotes</w:t>
      </w:r>
      <w:r w:rsidR="00A56C89">
        <w:t>, ainsi que les logiciels office.</w:t>
      </w:r>
    </w:p>
    <w:p w14:paraId="367D1314" w14:textId="77777777" w:rsidR="00917D06" w:rsidRDefault="00917D06" w:rsidP="00917D06">
      <w:pPr>
        <w:pStyle w:val="Instructions"/>
        <w:numPr>
          <w:ilvl w:val="0"/>
          <w:numId w:val="0"/>
        </w:numPr>
        <w:ind w:left="720" w:hanging="360"/>
      </w:pPr>
    </w:p>
    <w:p w14:paraId="169F9958" w14:textId="16E449E7" w:rsidR="00917D06" w:rsidRDefault="002766FA" w:rsidP="00454BF8">
      <w:pPr>
        <w:pStyle w:val="Instructions"/>
        <w:numPr>
          <w:ilvl w:val="0"/>
          <w:numId w:val="0"/>
        </w:numPr>
        <w:ind w:left="720" w:hanging="360"/>
        <w:jc w:val="center"/>
      </w:pPr>
      <w:r w:rsidRPr="002766FA">
        <w:rPr>
          <w:noProof/>
        </w:rPr>
        <w:drawing>
          <wp:inline distT="0" distB="0" distL="0" distR="0" wp14:anchorId="66DC69F1" wp14:editId="515E3179">
            <wp:extent cx="5556250" cy="1769069"/>
            <wp:effectExtent l="0" t="0" r="6350" b="3175"/>
            <wp:docPr id="1315354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54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5393" cy="17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DA5C" w14:textId="77777777" w:rsidR="00917D06" w:rsidRDefault="00917D06" w:rsidP="00917D06">
      <w:pPr>
        <w:pStyle w:val="Instructions"/>
        <w:numPr>
          <w:ilvl w:val="0"/>
          <w:numId w:val="0"/>
        </w:numPr>
        <w:ind w:left="720" w:hanging="360"/>
      </w:pPr>
    </w:p>
    <w:p w14:paraId="3B29517E" w14:textId="3B95DA0C" w:rsidR="00A56C89" w:rsidRDefault="00A56C89" w:rsidP="00304883">
      <w:pPr>
        <w:pStyle w:val="Instructions"/>
        <w:numPr>
          <w:ilvl w:val="0"/>
          <w:numId w:val="7"/>
        </w:numPr>
      </w:pPr>
      <w:r>
        <w:t xml:space="preserve">On désinstalle certains logiciels </w:t>
      </w:r>
      <w:r w:rsidR="00917D06">
        <w:t>non utiles aux utilisateurs.</w:t>
      </w:r>
    </w:p>
    <w:p w14:paraId="5DD99F69" w14:textId="77777777" w:rsidR="00917D06" w:rsidRDefault="00917D06" w:rsidP="00917D06">
      <w:pPr>
        <w:pStyle w:val="Instructions"/>
        <w:numPr>
          <w:ilvl w:val="0"/>
          <w:numId w:val="0"/>
        </w:numPr>
        <w:ind w:left="720" w:hanging="360"/>
      </w:pPr>
    </w:p>
    <w:p w14:paraId="312F67F9" w14:textId="77777777" w:rsidR="00917D06" w:rsidRDefault="00917D06" w:rsidP="00917D06">
      <w:pPr>
        <w:pStyle w:val="Instructions"/>
        <w:numPr>
          <w:ilvl w:val="0"/>
          <w:numId w:val="0"/>
        </w:numPr>
        <w:ind w:left="720" w:hanging="360"/>
      </w:pPr>
    </w:p>
    <w:p w14:paraId="4A77FF55" w14:textId="07E61560" w:rsidR="00934277" w:rsidRDefault="009630E4" w:rsidP="009630E4">
      <w:pPr>
        <w:pStyle w:val="Instructions"/>
        <w:numPr>
          <w:ilvl w:val="0"/>
          <w:numId w:val="0"/>
        </w:numPr>
        <w:ind w:left="720" w:hanging="360"/>
        <w:jc w:val="center"/>
      </w:pPr>
      <w:r w:rsidRPr="009630E4">
        <w:rPr>
          <w:noProof/>
        </w:rPr>
        <w:drawing>
          <wp:inline distT="0" distB="0" distL="0" distR="0" wp14:anchorId="20CEC07F" wp14:editId="46317EA3">
            <wp:extent cx="3019750" cy="2071353"/>
            <wp:effectExtent l="0" t="0" r="0" b="5715"/>
            <wp:docPr id="135067365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7365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6324" cy="20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187C" w14:textId="54B06B0D" w:rsidR="00934277" w:rsidRDefault="00934277" w:rsidP="004C5C46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78B4DDA1" w14:textId="1B142231" w:rsidR="004E40F4" w:rsidRPr="0083614C" w:rsidRDefault="004E40F4" w:rsidP="00C02E74">
      <w:pPr>
        <w:spacing w:after="160" w:line="259" w:lineRule="auto"/>
      </w:pPr>
    </w:p>
    <w:sectPr w:rsidR="004E40F4" w:rsidRPr="0083614C" w:rsidSect="001E4C61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720" w:right="720" w:bottom="720" w:left="720" w:header="567" w:footer="567" w:gutter="0"/>
      <w:cols w:space="82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7BD6E" w14:textId="77777777" w:rsidR="00E64011" w:rsidRDefault="00E64011" w:rsidP="00D30D7E">
      <w:r>
        <w:separator/>
      </w:r>
    </w:p>
  </w:endnote>
  <w:endnote w:type="continuationSeparator" w:id="0">
    <w:p w14:paraId="340C75F7" w14:textId="77777777" w:rsidR="00E64011" w:rsidRDefault="00E64011" w:rsidP="00D30D7E">
      <w:r>
        <w:continuationSeparator/>
      </w:r>
    </w:p>
  </w:endnote>
  <w:endnote w:type="continuationNotice" w:id="1">
    <w:p w14:paraId="3D31447B" w14:textId="77777777" w:rsidR="00E64011" w:rsidRDefault="00E6401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+mj-ea"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ex New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57D4" w14:textId="77777777" w:rsidR="00A02C60" w:rsidRPr="00A213C9" w:rsidRDefault="00A02C60" w:rsidP="00A213C9">
    <w:pPr>
      <w:spacing w:line="240" w:lineRule="auto"/>
      <w:rPr>
        <w:sz w:val="20"/>
      </w:rPr>
    </w:pPr>
    <w:r w:rsidRPr="00A213C9">
      <w:rPr>
        <w:noProof/>
        <w:sz w:val="20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079BE85E" wp14:editId="032E0A9F">
              <wp:simplePos x="0" y="0"/>
              <wp:positionH relativeFrom="margin">
                <wp:align>center</wp:align>
              </wp:positionH>
              <wp:positionV relativeFrom="paragraph">
                <wp:posOffset>27940</wp:posOffset>
              </wp:positionV>
              <wp:extent cx="1639508" cy="329282"/>
              <wp:effectExtent l="0" t="0" r="0" b="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9508" cy="329282"/>
                        <a:chOff x="0" y="0"/>
                        <a:chExt cx="1639508" cy="329282"/>
                      </a:xfrm>
                    </wpg:grpSpPr>
                    <wpg:grpSp>
                      <wpg:cNvPr id="10" name="Groupe 143"/>
                      <wpg:cNvGrpSpPr/>
                      <wpg:grpSpPr>
                        <a:xfrm>
                          <a:off x="0" y="0"/>
                          <a:ext cx="1639508" cy="329282"/>
                          <a:chOff x="0" y="0"/>
                          <a:chExt cx="2646691" cy="396791"/>
                        </a:xfrm>
                      </wpg:grpSpPr>
                      <wps:wsp>
                        <wps:cNvPr id="2" name="Rectangle à coins arrondis 61"/>
                        <wps:cNvSpPr/>
                        <wps:spPr>
                          <a:xfrm>
                            <a:off x="0" y="13361"/>
                            <a:ext cx="2646691" cy="38227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C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Lune 18"/>
                        <wps:cNvSpPr/>
                        <wps:spPr>
                          <a:xfrm rot="12600000">
                            <a:off x="2417457" y="109137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Lune 19"/>
                        <wps:cNvSpPr/>
                        <wps:spPr>
                          <a:xfrm rot="1800000">
                            <a:off x="85253" y="0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s:wsp>
                      <wps:cNvPr id="20" name="Zone de texte 20"/>
                      <wps:cNvSpPr txBox="1"/>
                      <wps:spPr>
                        <a:xfrm>
                          <a:off x="28575" y="9525"/>
                          <a:ext cx="15811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462B4" w14:textId="4DB65D4D" w:rsidR="00A02C60" w:rsidRPr="00022187" w:rsidRDefault="00A02C60" w:rsidP="00022187">
                            <w:pPr>
                              <w:jc w:val="center"/>
                              <w:rPr>
                                <w:rFonts w:ascii="Impact" w:hAnsi="Impact"/>
                                <w:color w:val="ED1B2D"/>
                              </w:rPr>
                            </w:pP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PAGE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PAGE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7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 SUR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NUMPAGES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7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9BE85E" id="Groupe 9" o:spid="_x0000_s1027" style="position:absolute;margin-left:0;margin-top:2.2pt;width:129.1pt;height:25.95pt;z-index:251658241;mso-position-horizontal:center;mso-position-horizontal-relative:margin" coordsize="16395,3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">
              <v:group id="Groupe 143" o:spid="_x0000_s1028" style="position:absolute;width:16395;height:3292" coordsize="26466,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oundrect id="Rectangle à coins arrondis 61" o:spid="_x0000_s1029" style="position:absolute;top:133;width:26466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" fillcolor="#fcc000" stroked="f" strokeweight="1pt">
                  <v:stroke joinstyle="miter"/>
                </v:roundrect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ne 18" o:spid="_x0000_s1030" type="#_x0000_t184" style="position:absolute;left:24174;top:1091;width:1471;height:2876;rotation:-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" adj="6698" fillcolor="white [3212]" stroked="f" strokeweight="1pt"/>
                <v:shape id="Lune 19" o:spid="_x0000_s1031" type="#_x0000_t184" style="position:absolute;left:852;width:1471;height:2876;rotation: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" adj="6698" fillcolor="white [3212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32" type="#_x0000_t202" style="position:absolute;left:285;top:95;width:158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" filled="f" stroked="f" strokeweight=".5pt">
                <v:textbox>
                  <w:txbxContent>
                    <w:p w14:paraId="314462B4" w14:textId="4DB65D4D" w:rsidR="00A02C60" w:rsidRPr="00022187" w:rsidRDefault="00A02C60" w:rsidP="00022187">
                      <w:pPr>
                        <w:jc w:val="center"/>
                        <w:rPr>
                          <w:rFonts w:ascii="Impact" w:hAnsi="Impact"/>
                          <w:color w:val="ED1B2D"/>
                        </w:rPr>
                      </w:pP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PAGE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PAGE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7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 SUR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NUMPAGES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7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0FF9" w14:textId="77777777" w:rsidR="00A02C60" w:rsidRPr="00125AE3" w:rsidRDefault="00A02C60" w:rsidP="003C4D54">
    <w:pPr>
      <w:pStyle w:val="PieddePage0"/>
      <w:jc w:val="left"/>
    </w:pPr>
    <w:r>
      <mc:AlternateContent>
        <mc:Choice Requires="wpg">
          <w:drawing>
            <wp:anchor distT="0" distB="0" distL="114300" distR="114300" simplePos="0" relativeHeight="251658240" behindDoc="0" locked="0" layoutInCell="1" allowOverlap="1" wp14:anchorId="0BC9E2E1" wp14:editId="5B118BBB">
              <wp:simplePos x="0" y="0"/>
              <wp:positionH relativeFrom="column">
                <wp:posOffset>2505075</wp:posOffset>
              </wp:positionH>
              <wp:positionV relativeFrom="paragraph">
                <wp:posOffset>36830</wp:posOffset>
              </wp:positionV>
              <wp:extent cx="1639508" cy="329282"/>
              <wp:effectExtent l="0" t="0" r="0" b="0"/>
              <wp:wrapNone/>
              <wp:docPr id="7" name="Groupe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9508" cy="329282"/>
                        <a:chOff x="0" y="0"/>
                        <a:chExt cx="1639508" cy="329282"/>
                      </a:xfrm>
                    </wpg:grpSpPr>
                    <wpg:grpSp>
                      <wpg:cNvPr id="144" name="Groupe 143"/>
                      <wpg:cNvGrpSpPr/>
                      <wpg:grpSpPr>
                        <a:xfrm>
                          <a:off x="0" y="0"/>
                          <a:ext cx="1639508" cy="329282"/>
                          <a:chOff x="0" y="0"/>
                          <a:chExt cx="2646691" cy="396791"/>
                        </a:xfrm>
                      </wpg:grpSpPr>
                      <wps:wsp>
                        <wps:cNvPr id="3" name="Rectangle à coins arrondis 61"/>
                        <wps:cNvSpPr/>
                        <wps:spPr>
                          <a:xfrm>
                            <a:off x="0" y="13361"/>
                            <a:ext cx="2646691" cy="38227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C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Lune 3"/>
                        <wps:cNvSpPr/>
                        <wps:spPr>
                          <a:xfrm rot="12600000">
                            <a:off x="2417457" y="109137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Lune 4"/>
                        <wps:cNvSpPr/>
                        <wps:spPr>
                          <a:xfrm rot="1800000">
                            <a:off x="85253" y="0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s:wsp>
                      <wps:cNvPr id="32" name="Zone de texte 5"/>
                      <wps:cNvSpPr txBox="1"/>
                      <wps:spPr>
                        <a:xfrm>
                          <a:off x="28575" y="9525"/>
                          <a:ext cx="15811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6080E" w14:textId="1BD7E2CF" w:rsidR="00A02C60" w:rsidRPr="00022187" w:rsidRDefault="00A02C60" w:rsidP="00022187">
                            <w:pPr>
                              <w:jc w:val="center"/>
                              <w:rPr>
                                <w:rFonts w:ascii="Impact" w:hAnsi="Impact"/>
                                <w:color w:val="ED1B2D"/>
                              </w:rPr>
                            </w:pP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PAGE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PAGE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1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 SUR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NUMPAGES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7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C9E2E1" id="Groupe 7" o:spid="_x0000_s1033" style="position:absolute;margin-left:197.25pt;margin-top:2.9pt;width:129.1pt;height:25.95pt;z-index:251658240" coordsize="16395,3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">
              <v:group id="Groupe 143" o:spid="_x0000_s1034" style="position:absolute;width:16395;height:3292" coordsize="26466,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<v:roundrect id="Rectangle à coins arrondis 61" o:spid="_x0000_s1035" style="position:absolute;top:133;width:26466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" fillcolor="#fcc000" stroked="f" strokeweight="1pt">
                  <v:stroke joinstyle="miter"/>
                </v:roundrect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ne 3" o:spid="_x0000_s1036" type="#_x0000_t184" style="position:absolute;left:24174;top:1091;width:1471;height:2876;rotation:-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" adj="6698" fillcolor="white [3212]" stroked="f" strokeweight="1pt"/>
                <v:shape id="Lune 4" o:spid="_x0000_s1037" type="#_x0000_t184" style="position:absolute;left:852;width:1471;height:2876;rotation: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" adj="6698" fillcolor="white [3212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38" type="#_x0000_t202" style="position:absolute;left:285;top:95;width:158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" filled="f" stroked="f" strokeweight=".5pt">
                <v:textbox>
                  <w:txbxContent>
                    <w:p w14:paraId="2A66080E" w14:textId="1BD7E2CF" w:rsidR="00A02C60" w:rsidRPr="00022187" w:rsidRDefault="00A02C60" w:rsidP="00022187">
                      <w:pPr>
                        <w:jc w:val="center"/>
                        <w:rPr>
                          <w:rFonts w:ascii="Impact" w:hAnsi="Impact"/>
                          <w:color w:val="ED1B2D"/>
                        </w:rPr>
                      </w:pP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PAGE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PAGE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1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 SUR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NUMPAGES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7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FA5D4" w14:textId="77777777" w:rsidR="00E64011" w:rsidRDefault="00E64011" w:rsidP="00D30D7E">
      <w:r>
        <w:separator/>
      </w:r>
    </w:p>
  </w:footnote>
  <w:footnote w:type="continuationSeparator" w:id="0">
    <w:p w14:paraId="47A4092F" w14:textId="77777777" w:rsidR="00E64011" w:rsidRDefault="00E64011" w:rsidP="00D30D7E">
      <w:r>
        <w:continuationSeparator/>
      </w:r>
    </w:p>
  </w:footnote>
  <w:footnote w:type="continuationNotice" w:id="1">
    <w:p w14:paraId="787DB2FC" w14:textId="77777777" w:rsidR="00E64011" w:rsidRDefault="00E6401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A064E89" w14:paraId="7E6C6D93" w14:textId="77777777" w:rsidTr="1A064E89">
      <w:trPr>
        <w:trHeight w:val="300"/>
      </w:trPr>
      <w:tc>
        <w:tcPr>
          <w:tcW w:w="3485" w:type="dxa"/>
        </w:tcPr>
        <w:p w14:paraId="7302A314" w14:textId="39BDC76A" w:rsidR="1A064E89" w:rsidRDefault="1A064E89" w:rsidP="1A064E89">
          <w:pPr>
            <w:pStyle w:val="En-tte"/>
            <w:ind w:left="-115"/>
          </w:pPr>
        </w:p>
      </w:tc>
      <w:tc>
        <w:tcPr>
          <w:tcW w:w="3485" w:type="dxa"/>
        </w:tcPr>
        <w:p w14:paraId="0CBD2468" w14:textId="37055976" w:rsidR="1A064E89" w:rsidRDefault="1A064E89" w:rsidP="1A064E89">
          <w:pPr>
            <w:pStyle w:val="En-tte"/>
            <w:jc w:val="center"/>
          </w:pPr>
        </w:p>
      </w:tc>
      <w:tc>
        <w:tcPr>
          <w:tcW w:w="3485" w:type="dxa"/>
        </w:tcPr>
        <w:p w14:paraId="4E5D5FD8" w14:textId="37E575DA" w:rsidR="1A064E89" w:rsidRDefault="1A064E89" w:rsidP="1A064E89">
          <w:pPr>
            <w:pStyle w:val="En-tte"/>
            <w:ind w:right="-115"/>
            <w:jc w:val="right"/>
          </w:pPr>
        </w:p>
      </w:tc>
    </w:tr>
  </w:tbl>
  <w:p w14:paraId="1B4679DC" w14:textId="105ECE95" w:rsidR="1A064E89" w:rsidRDefault="1A064E89" w:rsidP="1A064E8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90" w:type="dxa"/>
      <w:tblLook w:val="04A0" w:firstRow="1" w:lastRow="0" w:firstColumn="1" w:lastColumn="0" w:noHBand="0" w:noVBand="1"/>
    </w:tblPr>
    <w:tblGrid>
      <w:gridCol w:w="2361"/>
      <w:gridCol w:w="4965"/>
      <w:gridCol w:w="3164"/>
    </w:tblGrid>
    <w:tr w:rsidR="00A02C60" w:rsidRPr="004178AF" w14:paraId="66A9BC9F" w14:textId="77777777" w:rsidTr="000C3558">
      <w:trPr>
        <w:cantSplit/>
        <w:trHeight w:val="1134"/>
      </w:trPr>
      <w:tc>
        <w:tcPr>
          <w:tcW w:w="2016" w:type="dxa"/>
          <w:vAlign w:val="center"/>
        </w:tcPr>
        <w:p w14:paraId="30D7E539" w14:textId="77777777" w:rsidR="00A02C60" w:rsidRPr="004178AF" w:rsidRDefault="00A02C60" w:rsidP="00961F38">
          <w:pPr>
            <w:rPr>
              <w:sz w:val="28"/>
              <w:szCs w:val="28"/>
            </w:rPr>
          </w:pPr>
          <w:r w:rsidRPr="00C017ED">
            <w:rPr>
              <w:noProof/>
              <w:sz w:val="28"/>
              <w:szCs w:val="28"/>
            </w:rPr>
            <w:drawing>
              <wp:inline distT="0" distB="0" distL="0" distR="0" wp14:anchorId="185A34E4" wp14:editId="57ABD6B9">
                <wp:extent cx="1362265" cy="1171739"/>
                <wp:effectExtent l="0" t="0" r="0" b="9525"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265" cy="1171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39" w:type="dxa"/>
          <w:vAlign w:val="center"/>
        </w:tcPr>
        <w:p w14:paraId="658176D3" w14:textId="77777777" w:rsidR="00A02C60" w:rsidRPr="004178AF" w:rsidRDefault="00A02C60" w:rsidP="00C017ED">
          <w:pPr>
            <w:jc w:val="center"/>
            <w:rPr>
              <w:rFonts w:ascii="Impact" w:hAnsi="Impact"/>
              <w:noProof/>
              <w:color w:val="003F8F"/>
              <w:sz w:val="52"/>
              <w:szCs w:val="52"/>
              <w:lang w:eastAsia="fr-FR"/>
            </w:rPr>
          </w:pPr>
        </w:p>
      </w:tc>
      <w:tc>
        <w:tcPr>
          <w:tcW w:w="2835" w:type="dxa"/>
          <w:vAlign w:val="center"/>
        </w:tcPr>
        <w:p w14:paraId="32B8628E" w14:textId="77777777" w:rsidR="00A02C60" w:rsidRPr="004178AF" w:rsidRDefault="00A02C60" w:rsidP="00961F38">
          <w:pPr>
            <w:jc w:val="right"/>
            <w:rPr>
              <w:rFonts w:eastAsiaTheme="majorEastAsia"/>
              <w:color w:val="F19923"/>
              <w:kern w:val="24"/>
              <w:sz w:val="28"/>
              <w:szCs w:val="28"/>
            </w:rPr>
          </w:pPr>
          <w:r w:rsidRPr="004178AF">
            <w:rPr>
              <w:noProof/>
              <w:sz w:val="28"/>
              <w:szCs w:val="28"/>
              <w:lang w:eastAsia="fr-FR"/>
            </w:rPr>
            <w:drawing>
              <wp:inline distT="0" distB="0" distL="0" distR="0" wp14:anchorId="76595FC4" wp14:editId="5DBBE194">
                <wp:extent cx="1872000" cy="1137600"/>
                <wp:effectExtent l="0" t="0" r="0" b="5715"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BKQ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113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B61434" w14:textId="77777777" w:rsidR="00A02C60" w:rsidRDefault="00A02C60" w:rsidP="004178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2A5"/>
    <w:multiLevelType w:val="hybridMultilevel"/>
    <w:tmpl w:val="59C65816"/>
    <w:styleLink w:val="Listeactuelle1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A2495"/>
    <w:multiLevelType w:val="multilevel"/>
    <w:tmpl w:val="46E8ACC2"/>
    <w:lvl w:ilvl="0">
      <w:start w:val="1"/>
      <w:numFmt w:val="decimal"/>
      <w:pStyle w:val="Instructions"/>
      <w:lvlText w:val="%1."/>
      <w:lvlJc w:val="left"/>
      <w:pPr>
        <w:ind w:left="720" w:hanging="360"/>
      </w:pPr>
      <w:rPr>
        <w:rFonts w:hint="default"/>
        <w:b/>
        <w:color w:val="ED1B2D"/>
      </w:rPr>
    </w:lvl>
    <w:lvl w:ilvl="1">
      <w:start w:val="1"/>
      <w:numFmt w:val="bullet"/>
      <w:lvlText w:val="―"/>
      <w:lvlJc w:val="left"/>
      <w:pPr>
        <w:ind w:left="1440" w:hanging="360"/>
      </w:pPr>
      <w:rPr>
        <w:rFonts w:ascii="Calibri" w:hAnsi="Calibri" w:hint="default"/>
        <w:color w:val="ED1B2D"/>
      </w:rPr>
    </w:lvl>
    <w:lvl w:ilvl="2">
      <w:start w:val="1"/>
      <w:numFmt w:val="bullet"/>
      <w:lvlText w:val=""/>
      <w:lvlJc w:val="left"/>
      <w:pPr>
        <w:ind w:left="2306" w:hanging="180"/>
      </w:pPr>
      <w:rPr>
        <w:rFonts w:ascii="Symbol" w:hAnsi="Symbol" w:hint="default"/>
        <w:color w:val="FEBE1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6700AC0"/>
    <w:multiLevelType w:val="hybridMultilevel"/>
    <w:tmpl w:val="35F08160"/>
    <w:lvl w:ilvl="0" w:tplc="54C20CC8">
      <w:start w:val="1"/>
      <w:numFmt w:val="upperRoman"/>
      <w:pStyle w:val="GrandePartie"/>
      <w:lvlText w:val="%1."/>
      <w:lvlJc w:val="left"/>
      <w:pPr>
        <w:ind w:left="7241" w:hanging="720"/>
      </w:pPr>
      <w:rPr>
        <w:rFonts w:hint="default"/>
      </w:rPr>
    </w:lvl>
    <w:lvl w:ilvl="1" w:tplc="101451AA">
      <w:start w:val="1"/>
      <w:numFmt w:val="upperLetter"/>
      <w:pStyle w:val="SousPart"/>
      <w:lvlText w:val="%2."/>
      <w:lvlJc w:val="left"/>
      <w:pPr>
        <w:ind w:left="360" w:hanging="360"/>
      </w:pPr>
      <w:rPr>
        <w:rFonts w:hint="default"/>
      </w:rPr>
    </w:lvl>
    <w:lvl w:ilvl="2" w:tplc="E30A9A44">
      <w:numFmt w:val="bullet"/>
      <w:lvlText w:val="-"/>
      <w:lvlJc w:val="left"/>
      <w:pPr>
        <w:ind w:left="2340" w:hanging="360"/>
      </w:pPr>
      <w:rPr>
        <w:rFonts w:ascii="Cambria" w:eastAsiaTheme="minorHAnsi" w:hAnsi="Cambria" w:cs="Arial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C29BB"/>
    <w:multiLevelType w:val="hybridMultilevel"/>
    <w:tmpl w:val="995E2860"/>
    <w:lvl w:ilvl="0" w:tplc="E99235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953C5"/>
    <w:multiLevelType w:val="hybridMultilevel"/>
    <w:tmpl w:val="3D682C02"/>
    <w:lvl w:ilvl="0" w:tplc="3B7C5A44">
      <w:start w:val="1"/>
      <w:numFmt w:val="bullet"/>
      <w:pStyle w:val="Puces"/>
      <w:lvlText w:val=""/>
      <w:lvlJc w:val="left"/>
      <w:pPr>
        <w:ind w:left="720" w:hanging="360"/>
      </w:pPr>
      <w:rPr>
        <w:rFonts w:ascii="Symbol" w:hAnsi="Symbol" w:hint="default"/>
        <w:color w:val="ED1B2D"/>
      </w:rPr>
    </w:lvl>
    <w:lvl w:ilvl="1" w:tplc="3F3A0B3A">
      <w:start w:val="1"/>
      <w:numFmt w:val="bullet"/>
      <w:lvlText w:val="―"/>
      <w:lvlJc w:val="left"/>
      <w:pPr>
        <w:ind w:left="1440" w:hanging="360"/>
      </w:pPr>
      <w:rPr>
        <w:rFonts w:ascii="Calibri" w:hAnsi="Calibri" w:hint="default"/>
        <w:color w:val="ED1B2D"/>
      </w:rPr>
    </w:lvl>
    <w:lvl w:ilvl="2" w:tplc="F9F83A1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EBE1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65F25"/>
    <w:multiLevelType w:val="hybridMultilevel"/>
    <w:tmpl w:val="96EE9A3C"/>
    <w:lvl w:ilvl="0" w:tplc="3F3A0B3A">
      <w:start w:val="1"/>
      <w:numFmt w:val="bullet"/>
      <w:lvlText w:val="―"/>
      <w:lvlJc w:val="left"/>
      <w:pPr>
        <w:ind w:left="1080" w:hanging="360"/>
      </w:pPr>
      <w:rPr>
        <w:rFonts w:ascii="Calibri" w:hAnsi="Calibri" w:hint="default"/>
        <w:color w:val="ED1B2D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9754228">
    <w:abstractNumId w:val="1"/>
  </w:num>
  <w:num w:numId="2" w16cid:durableId="1787429648">
    <w:abstractNumId w:val="4"/>
  </w:num>
  <w:num w:numId="3" w16cid:durableId="222566267">
    <w:abstractNumId w:val="2"/>
    <w:lvlOverride w:ilvl="0">
      <w:startOverride w:val="1"/>
    </w:lvlOverride>
  </w:num>
  <w:num w:numId="4" w16cid:durableId="909343148">
    <w:abstractNumId w:val="5"/>
  </w:num>
  <w:num w:numId="5" w16cid:durableId="2045399595">
    <w:abstractNumId w:val="0"/>
  </w:num>
  <w:num w:numId="6" w16cid:durableId="344094760">
    <w:abstractNumId w:val="3"/>
  </w:num>
  <w:num w:numId="7" w16cid:durableId="2828840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35075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D8"/>
    <w:rsid w:val="00002358"/>
    <w:rsid w:val="000028D3"/>
    <w:rsid w:val="00002F06"/>
    <w:rsid w:val="000038D4"/>
    <w:rsid w:val="00003A11"/>
    <w:rsid w:val="00004BF3"/>
    <w:rsid w:val="000116AC"/>
    <w:rsid w:val="0001250D"/>
    <w:rsid w:val="0001497F"/>
    <w:rsid w:val="00014F82"/>
    <w:rsid w:val="0001524C"/>
    <w:rsid w:val="0001590B"/>
    <w:rsid w:val="00016C23"/>
    <w:rsid w:val="0001771B"/>
    <w:rsid w:val="000179E0"/>
    <w:rsid w:val="00017EC3"/>
    <w:rsid w:val="00020A33"/>
    <w:rsid w:val="0002108F"/>
    <w:rsid w:val="00021ECD"/>
    <w:rsid w:val="00022187"/>
    <w:rsid w:val="00023F1C"/>
    <w:rsid w:val="00030183"/>
    <w:rsid w:val="00033CE5"/>
    <w:rsid w:val="000345D3"/>
    <w:rsid w:val="000360FA"/>
    <w:rsid w:val="00036356"/>
    <w:rsid w:val="00036F20"/>
    <w:rsid w:val="00037FE9"/>
    <w:rsid w:val="00041274"/>
    <w:rsid w:val="00043904"/>
    <w:rsid w:val="00043F54"/>
    <w:rsid w:val="00043FF5"/>
    <w:rsid w:val="0004594B"/>
    <w:rsid w:val="00045E83"/>
    <w:rsid w:val="00053999"/>
    <w:rsid w:val="00054B3C"/>
    <w:rsid w:val="000577C7"/>
    <w:rsid w:val="0006129F"/>
    <w:rsid w:val="00064CD8"/>
    <w:rsid w:val="00066906"/>
    <w:rsid w:val="000669F3"/>
    <w:rsid w:val="00066C28"/>
    <w:rsid w:val="00066DC2"/>
    <w:rsid w:val="000737B0"/>
    <w:rsid w:val="00074505"/>
    <w:rsid w:val="000759F8"/>
    <w:rsid w:val="0007712F"/>
    <w:rsid w:val="0007723C"/>
    <w:rsid w:val="00081D68"/>
    <w:rsid w:val="00081F7B"/>
    <w:rsid w:val="000828B7"/>
    <w:rsid w:val="00082CA5"/>
    <w:rsid w:val="00083F7E"/>
    <w:rsid w:val="000844F2"/>
    <w:rsid w:val="00086DEC"/>
    <w:rsid w:val="00090AA5"/>
    <w:rsid w:val="000943E6"/>
    <w:rsid w:val="0009516A"/>
    <w:rsid w:val="00095E67"/>
    <w:rsid w:val="000A09A5"/>
    <w:rsid w:val="000A20E8"/>
    <w:rsid w:val="000A25EB"/>
    <w:rsid w:val="000A303B"/>
    <w:rsid w:val="000A35E2"/>
    <w:rsid w:val="000A3A12"/>
    <w:rsid w:val="000A678D"/>
    <w:rsid w:val="000B1F6B"/>
    <w:rsid w:val="000B2B61"/>
    <w:rsid w:val="000B45F5"/>
    <w:rsid w:val="000B7398"/>
    <w:rsid w:val="000B7604"/>
    <w:rsid w:val="000B7C34"/>
    <w:rsid w:val="000C08F2"/>
    <w:rsid w:val="000C1E9B"/>
    <w:rsid w:val="000C1F8B"/>
    <w:rsid w:val="000C21EC"/>
    <w:rsid w:val="000C2BF1"/>
    <w:rsid w:val="000C3558"/>
    <w:rsid w:val="000C387F"/>
    <w:rsid w:val="000C3ABE"/>
    <w:rsid w:val="000C6EFF"/>
    <w:rsid w:val="000C796F"/>
    <w:rsid w:val="000D022B"/>
    <w:rsid w:val="000D0E96"/>
    <w:rsid w:val="000D1544"/>
    <w:rsid w:val="000D1FA6"/>
    <w:rsid w:val="000D20D4"/>
    <w:rsid w:val="000D3086"/>
    <w:rsid w:val="000D30C7"/>
    <w:rsid w:val="000D3BFC"/>
    <w:rsid w:val="000D4BEF"/>
    <w:rsid w:val="000D7C30"/>
    <w:rsid w:val="000E0AF6"/>
    <w:rsid w:val="000E0F14"/>
    <w:rsid w:val="000E36E2"/>
    <w:rsid w:val="000E48D0"/>
    <w:rsid w:val="000E4BBA"/>
    <w:rsid w:val="000E5BB7"/>
    <w:rsid w:val="000E76A5"/>
    <w:rsid w:val="000E7E8C"/>
    <w:rsid w:val="000F17D9"/>
    <w:rsid w:val="000F526C"/>
    <w:rsid w:val="000F7470"/>
    <w:rsid w:val="000F7475"/>
    <w:rsid w:val="000F79D5"/>
    <w:rsid w:val="000F7EC5"/>
    <w:rsid w:val="0010169B"/>
    <w:rsid w:val="00103CDC"/>
    <w:rsid w:val="00104667"/>
    <w:rsid w:val="00104840"/>
    <w:rsid w:val="00105746"/>
    <w:rsid w:val="00105BF0"/>
    <w:rsid w:val="0010643D"/>
    <w:rsid w:val="0010654A"/>
    <w:rsid w:val="00111C35"/>
    <w:rsid w:val="00114A83"/>
    <w:rsid w:val="00115ADB"/>
    <w:rsid w:val="001164AA"/>
    <w:rsid w:val="0011654E"/>
    <w:rsid w:val="00116CF4"/>
    <w:rsid w:val="001175DA"/>
    <w:rsid w:val="00122D51"/>
    <w:rsid w:val="00123810"/>
    <w:rsid w:val="001238F2"/>
    <w:rsid w:val="00123D13"/>
    <w:rsid w:val="00124A2B"/>
    <w:rsid w:val="0012568A"/>
    <w:rsid w:val="001258D6"/>
    <w:rsid w:val="00125AE3"/>
    <w:rsid w:val="00126492"/>
    <w:rsid w:val="00126642"/>
    <w:rsid w:val="00131492"/>
    <w:rsid w:val="001320D7"/>
    <w:rsid w:val="0013463F"/>
    <w:rsid w:val="00135820"/>
    <w:rsid w:val="0014031E"/>
    <w:rsid w:val="00142DA9"/>
    <w:rsid w:val="00144911"/>
    <w:rsid w:val="00145177"/>
    <w:rsid w:val="00145D8B"/>
    <w:rsid w:val="00145F7C"/>
    <w:rsid w:val="00147FA1"/>
    <w:rsid w:val="00151F8D"/>
    <w:rsid w:val="00152A7C"/>
    <w:rsid w:val="001534DC"/>
    <w:rsid w:val="00153A5A"/>
    <w:rsid w:val="00153E5C"/>
    <w:rsid w:val="0015483A"/>
    <w:rsid w:val="00156ACE"/>
    <w:rsid w:val="00157406"/>
    <w:rsid w:val="001608AD"/>
    <w:rsid w:val="00161572"/>
    <w:rsid w:val="00161581"/>
    <w:rsid w:val="001640CB"/>
    <w:rsid w:val="00164267"/>
    <w:rsid w:val="00164D18"/>
    <w:rsid w:val="001653BE"/>
    <w:rsid w:val="001707CF"/>
    <w:rsid w:val="001711F7"/>
    <w:rsid w:val="001714D9"/>
    <w:rsid w:val="001720D0"/>
    <w:rsid w:val="00172BCE"/>
    <w:rsid w:val="001740FD"/>
    <w:rsid w:val="001758B7"/>
    <w:rsid w:val="00180961"/>
    <w:rsid w:val="00181F1A"/>
    <w:rsid w:val="00182720"/>
    <w:rsid w:val="00183689"/>
    <w:rsid w:val="0019014D"/>
    <w:rsid w:val="00191A66"/>
    <w:rsid w:val="001955A0"/>
    <w:rsid w:val="00196B56"/>
    <w:rsid w:val="0019767F"/>
    <w:rsid w:val="001A086B"/>
    <w:rsid w:val="001A5C9F"/>
    <w:rsid w:val="001A5EC2"/>
    <w:rsid w:val="001A6ADD"/>
    <w:rsid w:val="001A706E"/>
    <w:rsid w:val="001B08A5"/>
    <w:rsid w:val="001B1666"/>
    <w:rsid w:val="001B3E2A"/>
    <w:rsid w:val="001B43C6"/>
    <w:rsid w:val="001B559E"/>
    <w:rsid w:val="001B5C79"/>
    <w:rsid w:val="001B5E59"/>
    <w:rsid w:val="001B6C56"/>
    <w:rsid w:val="001B7164"/>
    <w:rsid w:val="001B798D"/>
    <w:rsid w:val="001C0382"/>
    <w:rsid w:val="001C3675"/>
    <w:rsid w:val="001C4B3F"/>
    <w:rsid w:val="001C4E41"/>
    <w:rsid w:val="001C5D7A"/>
    <w:rsid w:val="001C6122"/>
    <w:rsid w:val="001C6B19"/>
    <w:rsid w:val="001D0A52"/>
    <w:rsid w:val="001D0D12"/>
    <w:rsid w:val="001D1331"/>
    <w:rsid w:val="001D193E"/>
    <w:rsid w:val="001D250E"/>
    <w:rsid w:val="001D270A"/>
    <w:rsid w:val="001D54BA"/>
    <w:rsid w:val="001D7075"/>
    <w:rsid w:val="001E0CBF"/>
    <w:rsid w:val="001E106B"/>
    <w:rsid w:val="001E3539"/>
    <w:rsid w:val="001E38DC"/>
    <w:rsid w:val="001E4C61"/>
    <w:rsid w:val="001E5AAF"/>
    <w:rsid w:val="001E5FAD"/>
    <w:rsid w:val="001E60BD"/>
    <w:rsid w:val="001E68D8"/>
    <w:rsid w:val="001F19ED"/>
    <w:rsid w:val="001F2AC5"/>
    <w:rsid w:val="00200609"/>
    <w:rsid w:val="002010B7"/>
    <w:rsid w:val="00201390"/>
    <w:rsid w:val="002014D6"/>
    <w:rsid w:val="00202A91"/>
    <w:rsid w:val="002041B7"/>
    <w:rsid w:val="002042EB"/>
    <w:rsid w:val="002045DA"/>
    <w:rsid w:val="00206167"/>
    <w:rsid w:val="00207A46"/>
    <w:rsid w:val="00211571"/>
    <w:rsid w:val="00211CDA"/>
    <w:rsid w:val="00213B89"/>
    <w:rsid w:val="002150C7"/>
    <w:rsid w:val="002168F8"/>
    <w:rsid w:val="00216F74"/>
    <w:rsid w:val="0022109A"/>
    <w:rsid w:val="00222838"/>
    <w:rsid w:val="002232A5"/>
    <w:rsid w:val="002233D0"/>
    <w:rsid w:val="00225F60"/>
    <w:rsid w:val="0022620A"/>
    <w:rsid w:val="002267FA"/>
    <w:rsid w:val="0022728B"/>
    <w:rsid w:val="00231238"/>
    <w:rsid w:val="002369B5"/>
    <w:rsid w:val="00236B70"/>
    <w:rsid w:val="00237371"/>
    <w:rsid w:val="002404A2"/>
    <w:rsid w:val="00240980"/>
    <w:rsid w:val="00240DE4"/>
    <w:rsid w:val="002445A7"/>
    <w:rsid w:val="002445CF"/>
    <w:rsid w:val="00244729"/>
    <w:rsid w:val="0024773C"/>
    <w:rsid w:val="002479B7"/>
    <w:rsid w:val="00247ED1"/>
    <w:rsid w:val="00252256"/>
    <w:rsid w:val="002539C2"/>
    <w:rsid w:val="00253CA3"/>
    <w:rsid w:val="002548E8"/>
    <w:rsid w:val="00260A0F"/>
    <w:rsid w:val="002619D4"/>
    <w:rsid w:val="00261BD2"/>
    <w:rsid w:val="00262341"/>
    <w:rsid w:val="00263951"/>
    <w:rsid w:val="00263FA7"/>
    <w:rsid w:val="002646A1"/>
    <w:rsid w:val="00265356"/>
    <w:rsid w:val="00267247"/>
    <w:rsid w:val="00270B69"/>
    <w:rsid w:val="00270FC5"/>
    <w:rsid w:val="0027222B"/>
    <w:rsid w:val="00272669"/>
    <w:rsid w:val="00273200"/>
    <w:rsid w:val="00274D50"/>
    <w:rsid w:val="002750C8"/>
    <w:rsid w:val="002757DE"/>
    <w:rsid w:val="0027594B"/>
    <w:rsid w:val="00275ECB"/>
    <w:rsid w:val="002766FA"/>
    <w:rsid w:val="002767B3"/>
    <w:rsid w:val="00276892"/>
    <w:rsid w:val="00285D04"/>
    <w:rsid w:val="00286092"/>
    <w:rsid w:val="00286513"/>
    <w:rsid w:val="0028740D"/>
    <w:rsid w:val="0029415D"/>
    <w:rsid w:val="0029436D"/>
    <w:rsid w:val="002949D3"/>
    <w:rsid w:val="00295DE2"/>
    <w:rsid w:val="00297844"/>
    <w:rsid w:val="002A0FB7"/>
    <w:rsid w:val="002A3017"/>
    <w:rsid w:val="002A407F"/>
    <w:rsid w:val="002A508E"/>
    <w:rsid w:val="002A558F"/>
    <w:rsid w:val="002A7300"/>
    <w:rsid w:val="002A7F5B"/>
    <w:rsid w:val="002A7FAA"/>
    <w:rsid w:val="002B0E1C"/>
    <w:rsid w:val="002B3115"/>
    <w:rsid w:val="002B376F"/>
    <w:rsid w:val="002B51E4"/>
    <w:rsid w:val="002B568F"/>
    <w:rsid w:val="002C2B9D"/>
    <w:rsid w:val="002C3906"/>
    <w:rsid w:val="002C3AB6"/>
    <w:rsid w:val="002C42A4"/>
    <w:rsid w:val="002C6035"/>
    <w:rsid w:val="002C7613"/>
    <w:rsid w:val="002C77E3"/>
    <w:rsid w:val="002D1656"/>
    <w:rsid w:val="002D1EB8"/>
    <w:rsid w:val="002D5544"/>
    <w:rsid w:val="002D5DC0"/>
    <w:rsid w:val="002D6395"/>
    <w:rsid w:val="002E054C"/>
    <w:rsid w:val="002E0DBB"/>
    <w:rsid w:val="002E264D"/>
    <w:rsid w:val="002E3AFF"/>
    <w:rsid w:val="002E5876"/>
    <w:rsid w:val="002E64EB"/>
    <w:rsid w:val="002F0405"/>
    <w:rsid w:val="002F06D0"/>
    <w:rsid w:val="002F455D"/>
    <w:rsid w:val="002F4575"/>
    <w:rsid w:val="002F6DB8"/>
    <w:rsid w:val="003025BD"/>
    <w:rsid w:val="00302B5E"/>
    <w:rsid w:val="00304883"/>
    <w:rsid w:val="003054FA"/>
    <w:rsid w:val="003077D5"/>
    <w:rsid w:val="00307AB8"/>
    <w:rsid w:val="00307CE3"/>
    <w:rsid w:val="00311BE9"/>
    <w:rsid w:val="003130DB"/>
    <w:rsid w:val="003131B9"/>
    <w:rsid w:val="00313CD4"/>
    <w:rsid w:val="00314508"/>
    <w:rsid w:val="00316087"/>
    <w:rsid w:val="0031772D"/>
    <w:rsid w:val="00324B59"/>
    <w:rsid w:val="00325FFA"/>
    <w:rsid w:val="00333657"/>
    <w:rsid w:val="00334CDA"/>
    <w:rsid w:val="003367B6"/>
    <w:rsid w:val="00336B87"/>
    <w:rsid w:val="003403C6"/>
    <w:rsid w:val="00341300"/>
    <w:rsid w:val="00344165"/>
    <w:rsid w:val="003450E0"/>
    <w:rsid w:val="00346111"/>
    <w:rsid w:val="0034636F"/>
    <w:rsid w:val="00347CB3"/>
    <w:rsid w:val="0035384B"/>
    <w:rsid w:val="0035401F"/>
    <w:rsid w:val="00354DC6"/>
    <w:rsid w:val="00356A9A"/>
    <w:rsid w:val="00357D4F"/>
    <w:rsid w:val="00357DB7"/>
    <w:rsid w:val="00357FEA"/>
    <w:rsid w:val="00360391"/>
    <w:rsid w:val="0036145C"/>
    <w:rsid w:val="00361BD1"/>
    <w:rsid w:val="00362293"/>
    <w:rsid w:val="003644B0"/>
    <w:rsid w:val="00365441"/>
    <w:rsid w:val="003657FC"/>
    <w:rsid w:val="00365F48"/>
    <w:rsid w:val="00367010"/>
    <w:rsid w:val="003677C9"/>
    <w:rsid w:val="003700DF"/>
    <w:rsid w:val="00371D75"/>
    <w:rsid w:val="00375D80"/>
    <w:rsid w:val="0037744F"/>
    <w:rsid w:val="00381935"/>
    <w:rsid w:val="00381C60"/>
    <w:rsid w:val="00382C38"/>
    <w:rsid w:val="003870A8"/>
    <w:rsid w:val="00391B6B"/>
    <w:rsid w:val="003920B8"/>
    <w:rsid w:val="003934CC"/>
    <w:rsid w:val="00395B01"/>
    <w:rsid w:val="003972A2"/>
    <w:rsid w:val="003A23E8"/>
    <w:rsid w:val="003A2953"/>
    <w:rsid w:val="003A296A"/>
    <w:rsid w:val="003A68B8"/>
    <w:rsid w:val="003B15F2"/>
    <w:rsid w:val="003B264B"/>
    <w:rsid w:val="003B271B"/>
    <w:rsid w:val="003B43A6"/>
    <w:rsid w:val="003B5A81"/>
    <w:rsid w:val="003C03CE"/>
    <w:rsid w:val="003C2EDB"/>
    <w:rsid w:val="003C3651"/>
    <w:rsid w:val="003C3C57"/>
    <w:rsid w:val="003C4D54"/>
    <w:rsid w:val="003C5465"/>
    <w:rsid w:val="003C5F7D"/>
    <w:rsid w:val="003C670B"/>
    <w:rsid w:val="003D1733"/>
    <w:rsid w:val="003D1B59"/>
    <w:rsid w:val="003D1C42"/>
    <w:rsid w:val="003D2BC3"/>
    <w:rsid w:val="003D4670"/>
    <w:rsid w:val="003D5789"/>
    <w:rsid w:val="003D64FD"/>
    <w:rsid w:val="003D70DF"/>
    <w:rsid w:val="003D724E"/>
    <w:rsid w:val="003E014B"/>
    <w:rsid w:val="003E02FD"/>
    <w:rsid w:val="003E0977"/>
    <w:rsid w:val="003E2388"/>
    <w:rsid w:val="003E3A36"/>
    <w:rsid w:val="003F2604"/>
    <w:rsid w:val="003F355B"/>
    <w:rsid w:val="003F47AD"/>
    <w:rsid w:val="003F5407"/>
    <w:rsid w:val="003F5BE2"/>
    <w:rsid w:val="003F5DD9"/>
    <w:rsid w:val="003F6B2C"/>
    <w:rsid w:val="003F71B9"/>
    <w:rsid w:val="00401471"/>
    <w:rsid w:val="00401FEF"/>
    <w:rsid w:val="00402E63"/>
    <w:rsid w:val="00402EE2"/>
    <w:rsid w:val="00404A5E"/>
    <w:rsid w:val="00404D1B"/>
    <w:rsid w:val="00406435"/>
    <w:rsid w:val="00406DAF"/>
    <w:rsid w:val="00407BBC"/>
    <w:rsid w:val="00407FA2"/>
    <w:rsid w:val="00410093"/>
    <w:rsid w:val="00410618"/>
    <w:rsid w:val="0041077D"/>
    <w:rsid w:val="00411367"/>
    <w:rsid w:val="00412896"/>
    <w:rsid w:val="00413037"/>
    <w:rsid w:val="004142FC"/>
    <w:rsid w:val="00416AB7"/>
    <w:rsid w:val="00417314"/>
    <w:rsid w:val="00417560"/>
    <w:rsid w:val="004178AF"/>
    <w:rsid w:val="00421405"/>
    <w:rsid w:val="004233CE"/>
    <w:rsid w:val="004236F7"/>
    <w:rsid w:val="0042690C"/>
    <w:rsid w:val="004270B2"/>
    <w:rsid w:val="0043444B"/>
    <w:rsid w:val="004363EA"/>
    <w:rsid w:val="0043661F"/>
    <w:rsid w:val="00437F06"/>
    <w:rsid w:val="004409A1"/>
    <w:rsid w:val="0044289C"/>
    <w:rsid w:val="004445A4"/>
    <w:rsid w:val="00445D5C"/>
    <w:rsid w:val="0044671C"/>
    <w:rsid w:val="004468D2"/>
    <w:rsid w:val="00447A9A"/>
    <w:rsid w:val="0045012E"/>
    <w:rsid w:val="00450B4E"/>
    <w:rsid w:val="00451D50"/>
    <w:rsid w:val="00452F48"/>
    <w:rsid w:val="00453FFF"/>
    <w:rsid w:val="00454BF8"/>
    <w:rsid w:val="00456290"/>
    <w:rsid w:val="004620D0"/>
    <w:rsid w:val="00462208"/>
    <w:rsid w:val="0046305A"/>
    <w:rsid w:val="004639BF"/>
    <w:rsid w:val="00465D1E"/>
    <w:rsid w:val="0046606F"/>
    <w:rsid w:val="00466488"/>
    <w:rsid w:val="00466A13"/>
    <w:rsid w:val="0047203F"/>
    <w:rsid w:val="00472923"/>
    <w:rsid w:val="00473644"/>
    <w:rsid w:val="00474C15"/>
    <w:rsid w:val="00477EF2"/>
    <w:rsid w:val="004863E3"/>
    <w:rsid w:val="00486570"/>
    <w:rsid w:val="00487AF4"/>
    <w:rsid w:val="00491AE8"/>
    <w:rsid w:val="00491E24"/>
    <w:rsid w:val="004928ED"/>
    <w:rsid w:val="00494336"/>
    <w:rsid w:val="004949A7"/>
    <w:rsid w:val="00494E76"/>
    <w:rsid w:val="00496248"/>
    <w:rsid w:val="0049638E"/>
    <w:rsid w:val="004965D1"/>
    <w:rsid w:val="0049740C"/>
    <w:rsid w:val="00497576"/>
    <w:rsid w:val="004976CE"/>
    <w:rsid w:val="004A45E8"/>
    <w:rsid w:val="004A4648"/>
    <w:rsid w:val="004A4771"/>
    <w:rsid w:val="004A5312"/>
    <w:rsid w:val="004A578B"/>
    <w:rsid w:val="004A5D6C"/>
    <w:rsid w:val="004A5FEA"/>
    <w:rsid w:val="004A6292"/>
    <w:rsid w:val="004A639F"/>
    <w:rsid w:val="004B0611"/>
    <w:rsid w:val="004B343E"/>
    <w:rsid w:val="004B5D4F"/>
    <w:rsid w:val="004B6D4A"/>
    <w:rsid w:val="004B6E3C"/>
    <w:rsid w:val="004B6F2F"/>
    <w:rsid w:val="004C0D31"/>
    <w:rsid w:val="004C1252"/>
    <w:rsid w:val="004C2B0D"/>
    <w:rsid w:val="004C33F3"/>
    <w:rsid w:val="004C34D5"/>
    <w:rsid w:val="004C3DB5"/>
    <w:rsid w:val="004C4E68"/>
    <w:rsid w:val="004C5C46"/>
    <w:rsid w:val="004C639D"/>
    <w:rsid w:val="004C7B48"/>
    <w:rsid w:val="004D0780"/>
    <w:rsid w:val="004D4BFD"/>
    <w:rsid w:val="004D5D88"/>
    <w:rsid w:val="004D6A42"/>
    <w:rsid w:val="004E06F9"/>
    <w:rsid w:val="004E1877"/>
    <w:rsid w:val="004E1B89"/>
    <w:rsid w:val="004E2097"/>
    <w:rsid w:val="004E2C3C"/>
    <w:rsid w:val="004E3FD5"/>
    <w:rsid w:val="004E40F4"/>
    <w:rsid w:val="004E4C78"/>
    <w:rsid w:val="004E5601"/>
    <w:rsid w:val="004E62CE"/>
    <w:rsid w:val="004F0EE4"/>
    <w:rsid w:val="004F1A96"/>
    <w:rsid w:val="004F2B52"/>
    <w:rsid w:val="004F31BB"/>
    <w:rsid w:val="004F3F7A"/>
    <w:rsid w:val="004F46CF"/>
    <w:rsid w:val="004F4B0A"/>
    <w:rsid w:val="004F4D08"/>
    <w:rsid w:val="004F6321"/>
    <w:rsid w:val="0050019B"/>
    <w:rsid w:val="005041B5"/>
    <w:rsid w:val="00505E02"/>
    <w:rsid w:val="0050659E"/>
    <w:rsid w:val="00506A33"/>
    <w:rsid w:val="00507A8B"/>
    <w:rsid w:val="0051024C"/>
    <w:rsid w:val="005107CB"/>
    <w:rsid w:val="00510858"/>
    <w:rsid w:val="00511371"/>
    <w:rsid w:val="0051142B"/>
    <w:rsid w:val="00513076"/>
    <w:rsid w:val="0051395C"/>
    <w:rsid w:val="00514C6E"/>
    <w:rsid w:val="00516D9F"/>
    <w:rsid w:val="00516EAB"/>
    <w:rsid w:val="00517370"/>
    <w:rsid w:val="00517571"/>
    <w:rsid w:val="00521666"/>
    <w:rsid w:val="00521DCD"/>
    <w:rsid w:val="00522F8D"/>
    <w:rsid w:val="00525A44"/>
    <w:rsid w:val="005269AC"/>
    <w:rsid w:val="00527EDA"/>
    <w:rsid w:val="00530571"/>
    <w:rsid w:val="00531BF4"/>
    <w:rsid w:val="00531EC8"/>
    <w:rsid w:val="00535196"/>
    <w:rsid w:val="00535B6D"/>
    <w:rsid w:val="00535DCC"/>
    <w:rsid w:val="00536C90"/>
    <w:rsid w:val="005379E9"/>
    <w:rsid w:val="0054113E"/>
    <w:rsid w:val="005434D0"/>
    <w:rsid w:val="00543905"/>
    <w:rsid w:val="0054505B"/>
    <w:rsid w:val="0054573B"/>
    <w:rsid w:val="005460C4"/>
    <w:rsid w:val="0055256C"/>
    <w:rsid w:val="00552676"/>
    <w:rsid w:val="00552BB8"/>
    <w:rsid w:val="00552D17"/>
    <w:rsid w:val="00552F82"/>
    <w:rsid w:val="00553053"/>
    <w:rsid w:val="00553233"/>
    <w:rsid w:val="00553A18"/>
    <w:rsid w:val="005541A3"/>
    <w:rsid w:val="0055524A"/>
    <w:rsid w:val="005552D8"/>
    <w:rsid w:val="0055553E"/>
    <w:rsid w:val="005603FF"/>
    <w:rsid w:val="005609A1"/>
    <w:rsid w:val="005613A4"/>
    <w:rsid w:val="00561722"/>
    <w:rsid w:val="00562401"/>
    <w:rsid w:val="005641A1"/>
    <w:rsid w:val="00564521"/>
    <w:rsid w:val="0056550C"/>
    <w:rsid w:val="00567AAE"/>
    <w:rsid w:val="00570479"/>
    <w:rsid w:val="00570590"/>
    <w:rsid w:val="00571124"/>
    <w:rsid w:val="00572114"/>
    <w:rsid w:val="0057247D"/>
    <w:rsid w:val="005739CA"/>
    <w:rsid w:val="00573B2A"/>
    <w:rsid w:val="00573FF6"/>
    <w:rsid w:val="005743B6"/>
    <w:rsid w:val="005745A5"/>
    <w:rsid w:val="00574873"/>
    <w:rsid w:val="005755B0"/>
    <w:rsid w:val="00575FED"/>
    <w:rsid w:val="00577740"/>
    <w:rsid w:val="00577927"/>
    <w:rsid w:val="005804E0"/>
    <w:rsid w:val="00582C02"/>
    <w:rsid w:val="005836C1"/>
    <w:rsid w:val="00584D5D"/>
    <w:rsid w:val="00591397"/>
    <w:rsid w:val="0059159A"/>
    <w:rsid w:val="005918BD"/>
    <w:rsid w:val="0059329B"/>
    <w:rsid w:val="00593526"/>
    <w:rsid w:val="00595423"/>
    <w:rsid w:val="00597144"/>
    <w:rsid w:val="00597F79"/>
    <w:rsid w:val="005A03E4"/>
    <w:rsid w:val="005A0DDD"/>
    <w:rsid w:val="005A17FD"/>
    <w:rsid w:val="005A28C5"/>
    <w:rsid w:val="005A41F1"/>
    <w:rsid w:val="005A4B83"/>
    <w:rsid w:val="005A51C9"/>
    <w:rsid w:val="005A6383"/>
    <w:rsid w:val="005A6864"/>
    <w:rsid w:val="005B0481"/>
    <w:rsid w:val="005B1D87"/>
    <w:rsid w:val="005B3872"/>
    <w:rsid w:val="005B74D7"/>
    <w:rsid w:val="005C0CED"/>
    <w:rsid w:val="005C1473"/>
    <w:rsid w:val="005C20CE"/>
    <w:rsid w:val="005C2D4C"/>
    <w:rsid w:val="005C569A"/>
    <w:rsid w:val="005C5D11"/>
    <w:rsid w:val="005C7C44"/>
    <w:rsid w:val="005D0B01"/>
    <w:rsid w:val="005D1C79"/>
    <w:rsid w:val="005D2E32"/>
    <w:rsid w:val="005D3264"/>
    <w:rsid w:val="005D4C0D"/>
    <w:rsid w:val="005D61A8"/>
    <w:rsid w:val="005E099A"/>
    <w:rsid w:val="005E0D65"/>
    <w:rsid w:val="005E11D6"/>
    <w:rsid w:val="005E2112"/>
    <w:rsid w:val="005E2E78"/>
    <w:rsid w:val="005E43FE"/>
    <w:rsid w:val="005E6544"/>
    <w:rsid w:val="005E7591"/>
    <w:rsid w:val="005F0AB2"/>
    <w:rsid w:val="005F1129"/>
    <w:rsid w:val="005F34C7"/>
    <w:rsid w:val="005F4364"/>
    <w:rsid w:val="005F5378"/>
    <w:rsid w:val="005F7E76"/>
    <w:rsid w:val="00600420"/>
    <w:rsid w:val="00600999"/>
    <w:rsid w:val="00602058"/>
    <w:rsid w:val="006025CF"/>
    <w:rsid w:val="006038D3"/>
    <w:rsid w:val="006038DE"/>
    <w:rsid w:val="006050A0"/>
    <w:rsid w:val="0060769A"/>
    <w:rsid w:val="00607B10"/>
    <w:rsid w:val="00607C63"/>
    <w:rsid w:val="00607E85"/>
    <w:rsid w:val="006170EF"/>
    <w:rsid w:val="00617B51"/>
    <w:rsid w:val="006205A5"/>
    <w:rsid w:val="0062163B"/>
    <w:rsid w:val="00621AA1"/>
    <w:rsid w:val="00621C07"/>
    <w:rsid w:val="00622A87"/>
    <w:rsid w:val="00622FD3"/>
    <w:rsid w:val="006237DF"/>
    <w:rsid w:val="00624873"/>
    <w:rsid w:val="00625D24"/>
    <w:rsid w:val="00626260"/>
    <w:rsid w:val="00627532"/>
    <w:rsid w:val="00630C95"/>
    <w:rsid w:val="00632630"/>
    <w:rsid w:val="0063319F"/>
    <w:rsid w:val="00634D5D"/>
    <w:rsid w:val="006368E6"/>
    <w:rsid w:val="00640ED4"/>
    <w:rsid w:val="00642EAF"/>
    <w:rsid w:val="0064307A"/>
    <w:rsid w:val="00646992"/>
    <w:rsid w:val="0065372E"/>
    <w:rsid w:val="00654A86"/>
    <w:rsid w:val="00657974"/>
    <w:rsid w:val="00657BCD"/>
    <w:rsid w:val="006607E5"/>
    <w:rsid w:val="00661EFC"/>
    <w:rsid w:val="00663AA2"/>
    <w:rsid w:val="00664142"/>
    <w:rsid w:val="0066628F"/>
    <w:rsid w:val="00666931"/>
    <w:rsid w:val="006670B8"/>
    <w:rsid w:val="00667AF7"/>
    <w:rsid w:val="00670766"/>
    <w:rsid w:val="00672382"/>
    <w:rsid w:val="00673EC1"/>
    <w:rsid w:val="006744F0"/>
    <w:rsid w:val="006750E2"/>
    <w:rsid w:val="00675F8B"/>
    <w:rsid w:val="00676E30"/>
    <w:rsid w:val="00677EA4"/>
    <w:rsid w:val="00683DE6"/>
    <w:rsid w:val="00684239"/>
    <w:rsid w:val="00684BE3"/>
    <w:rsid w:val="0068616F"/>
    <w:rsid w:val="006927A6"/>
    <w:rsid w:val="00693FF2"/>
    <w:rsid w:val="00695518"/>
    <w:rsid w:val="00695800"/>
    <w:rsid w:val="0069745B"/>
    <w:rsid w:val="006A2196"/>
    <w:rsid w:val="006A30C6"/>
    <w:rsid w:val="006A4BD6"/>
    <w:rsid w:val="006A4C7A"/>
    <w:rsid w:val="006A65B8"/>
    <w:rsid w:val="006A7D7F"/>
    <w:rsid w:val="006B2D73"/>
    <w:rsid w:val="006B3309"/>
    <w:rsid w:val="006B36AD"/>
    <w:rsid w:val="006B486F"/>
    <w:rsid w:val="006B4DB9"/>
    <w:rsid w:val="006B5911"/>
    <w:rsid w:val="006B5CAD"/>
    <w:rsid w:val="006B67AA"/>
    <w:rsid w:val="006B773F"/>
    <w:rsid w:val="006B7AD7"/>
    <w:rsid w:val="006C0958"/>
    <w:rsid w:val="006C3078"/>
    <w:rsid w:val="006C3E33"/>
    <w:rsid w:val="006C5F6B"/>
    <w:rsid w:val="006D23A0"/>
    <w:rsid w:val="006D2D31"/>
    <w:rsid w:val="006D427A"/>
    <w:rsid w:val="006D4E46"/>
    <w:rsid w:val="006D6082"/>
    <w:rsid w:val="006E042E"/>
    <w:rsid w:val="006E42C2"/>
    <w:rsid w:val="006E48DC"/>
    <w:rsid w:val="006E4F98"/>
    <w:rsid w:val="006F2B0B"/>
    <w:rsid w:val="006F3272"/>
    <w:rsid w:val="006F4DB0"/>
    <w:rsid w:val="006F5FC6"/>
    <w:rsid w:val="006F61CC"/>
    <w:rsid w:val="006F6A54"/>
    <w:rsid w:val="006F7327"/>
    <w:rsid w:val="0070058B"/>
    <w:rsid w:val="0070222C"/>
    <w:rsid w:val="0071063B"/>
    <w:rsid w:val="007121ED"/>
    <w:rsid w:val="007123A3"/>
    <w:rsid w:val="007131A6"/>
    <w:rsid w:val="00713B91"/>
    <w:rsid w:val="00713D65"/>
    <w:rsid w:val="007142A4"/>
    <w:rsid w:val="00715600"/>
    <w:rsid w:val="00716174"/>
    <w:rsid w:val="007161D0"/>
    <w:rsid w:val="0071772E"/>
    <w:rsid w:val="007203EE"/>
    <w:rsid w:val="007207DE"/>
    <w:rsid w:val="00721243"/>
    <w:rsid w:val="007243E0"/>
    <w:rsid w:val="00725937"/>
    <w:rsid w:val="00725C7C"/>
    <w:rsid w:val="007263BE"/>
    <w:rsid w:val="00730794"/>
    <w:rsid w:val="00731C72"/>
    <w:rsid w:val="00733B03"/>
    <w:rsid w:val="0073739C"/>
    <w:rsid w:val="00740D53"/>
    <w:rsid w:val="0074218B"/>
    <w:rsid w:val="00743EE7"/>
    <w:rsid w:val="007459F3"/>
    <w:rsid w:val="0074606B"/>
    <w:rsid w:val="007461FF"/>
    <w:rsid w:val="00747A53"/>
    <w:rsid w:val="00752AFB"/>
    <w:rsid w:val="00753BC3"/>
    <w:rsid w:val="00755BE2"/>
    <w:rsid w:val="00756788"/>
    <w:rsid w:val="007601FB"/>
    <w:rsid w:val="0076074E"/>
    <w:rsid w:val="0076250B"/>
    <w:rsid w:val="00764665"/>
    <w:rsid w:val="00767B1A"/>
    <w:rsid w:val="00770E08"/>
    <w:rsid w:val="007723A3"/>
    <w:rsid w:val="0077359E"/>
    <w:rsid w:val="00776DB4"/>
    <w:rsid w:val="00785209"/>
    <w:rsid w:val="0078524B"/>
    <w:rsid w:val="007856AF"/>
    <w:rsid w:val="00786882"/>
    <w:rsid w:val="00790963"/>
    <w:rsid w:val="007942C8"/>
    <w:rsid w:val="00795718"/>
    <w:rsid w:val="00795C7E"/>
    <w:rsid w:val="0079712D"/>
    <w:rsid w:val="007976FD"/>
    <w:rsid w:val="007A043A"/>
    <w:rsid w:val="007A3DD6"/>
    <w:rsid w:val="007A45F0"/>
    <w:rsid w:val="007A51F1"/>
    <w:rsid w:val="007A6B00"/>
    <w:rsid w:val="007A79CB"/>
    <w:rsid w:val="007B0CB1"/>
    <w:rsid w:val="007B2D11"/>
    <w:rsid w:val="007B54AB"/>
    <w:rsid w:val="007B5740"/>
    <w:rsid w:val="007C042C"/>
    <w:rsid w:val="007C568C"/>
    <w:rsid w:val="007C7910"/>
    <w:rsid w:val="007C7B5B"/>
    <w:rsid w:val="007C7D40"/>
    <w:rsid w:val="007C7FCB"/>
    <w:rsid w:val="007D1703"/>
    <w:rsid w:val="007D18B7"/>
    <w:rsid w:val="007D1C27"/>
    <w:rsid w:val="007D1D07"/>
    <w:rsid w:val="007D429A"/>
    <w:rsid w:val="007D56B8"/>
    <w:rsid w:val="007D5B5F"/>
    <w:rsid w:val="007D5E8D"/>
    <w:rsid w:val="007D6F79"/>
    <w:rsid w:val="007D7018"/>
    <w:rsid w:val="007D70F0"/>
    <w:rsid w:val="007D7566"/>
    <w:rsid w:val="007E082E"/>
    <w:rsid w:val="007E090D"/>
    <w:rsid w:val="007E2DD5"/>
    <w:rsid w:val="007E4F7F"/>
    <w:rsid w:val="007E5171"/>
    <w:rsid w:val="007E5573"/>
    <w:rsid w:val="007E5815"/>
    <w:rsid w:val="007E7792"/>
    <w:rsid w:val="007F176D"/>
    <w:rsid w:val="007F1AA5"/>
    <w:rsid w:val="007F394C"/>
    <w:rsid w:val="007F3C4E"/>
    <w:rsid w:val="007F3C64"/>
    <w:rsid w:val="007F42E6"/>
    <w:rsid w:val="007F4562"/>
    <w:rsid w:val="007F4C6B"/>
    <w:rsid w:val="007F584E"/>
    <w:rsid w:val="007F65F9"/>
    <w:rsid w:val="007F6AE7"/>
    <w:rsid w:val="007F7681"/>
    <w:rsid w:val="008021A9"/>
    <w:rsid w:val="00803200"/>
    <w:rsid w:val="0080423F"/>
    <w:rsid w:val="00807DE8"/>
    <w:rsid w:val="00807E90"/>
    <w:rsid w:val="00812A76"/>
    <w:rsid w:val="00814D8B"/>
    <w:rsid w:val="00814E89"/>
    <w:rsid w:val="00816488"/>
    <w:rsid w:val="008221F6"/>
    <w:rsid w:val="0082386A"/>
    <w:rsid w:val="0082452D"/>
    <w:rsid w:val="0082482F"/>
    <w:rsid w:val="008249D1"/>
    <w:rsid w:val="0082578D"/>
    <w:rsid w:val="00826DAD"/>
    <w:rsid w:val="008301A7"/>
    <w:rsid w:val="00830AD9"/>
    <w:rsid w:val="00831367"/>
    <w:rsid w:val="00832918"/>
    <w:rsid w:val="0083291A"/>
    <w:rsid w:val="00832A8C"/>
    <w:rsid w:val="008334CE"/>
    <w:rsid w:val="008335E9"/>
    <w:rsid w:val="00833A01"/>
    <w:rsid w:val="0083614C"/>
    <w:rsid w:val="00840080"/>
    <w:rsid w:val="0084247F"/>
    <w:rsid w:val="00842CA6"/>
    <w:rsid w:val="008443EE"/>
    <w:rsid w:val="00844E99"/>
    <w:rsid w:val="00846455"/>
    <w:rsid w:val="008517C2"/>
    <w:rsid w:val="00853548"/>
    <w:rsid w:val="00853D70"/>
    <w:rsid w:val="00853D9A"/>
    <w:rsid w:val="008550FC"/>
    <w:rsid w:val="00855933"/>
    <w:rsid w:val="00855C68"/>
    <w:rsid w:val="00856AAA"/>
    <w:rsid w:val="008600D9"/>
    <w:rsid w:val="00861D07"/>
    <w:rsid w:val="00862BC3"/>
    <w:rsid w:val="00864AE7"/>
    <w:rsid w:val="008652DA"/>
    <w:rsid w:val="0087025A"/>
    <w:rsid w:val="00871887"/>
    <w:rsid w:val="008720D0"/>
    <w:rsid w:val="008737B2"/>
    <w:rsid w:val="0087425F"/>
    <w:rsid w:val="008765FF"/>
    <w:rsid w:val="008802A5"/>
    <w:rsid w:val="0088176D"/>
    <w:rsid w:val="00881A9E"/>
    <w:rsid w:val="0088239B"/>
    <w:rsid w:val="00882A38"/>
    <w:rsid w:val="00884737"/>
    <w:rsid w:val="00884DBB"/>
    <w:rsid w:val="00884F14"/>
    <w:rsid w:val="0088579A"/>
    <w:rsid w:val="00886085"/>
    <w:rsid w:val="00886DF9"/>
    <w:rsid w:val="00887CB1"/>
    <w:rsid w:val="00890CE2"/>
    <w:rsid w:val="00891B2B"/>
    <w:rsid w:val="00892BD6"/>
    <w:rsid w:val="008968F2"/>
    <w:rsid w:val="0089782C"/>
    <w:rsid w:val="008A1464"/>
    <w:rsid w:val="008A28F7"/>
    <w:rsid w:val="008A2A9C"/>
    <w:rsid w:val="008A4024"/>
    <w:rsid w:val="008A602B"/>
    <w:rsid w:val="008A6D8C"/>
    <w:rsid w:val="008A7753"/>
    <w:rsid w:val="008B07DE"/>
    <w:rsid w:val="008B1E8C"/>
    <w:rsid w:val="008B2D7E"/>
    <w:rsid w:val="008B437C"/>
    <w:rsid w:val="008B4443"/>
    <w:rsid w:val="008B5901"/>
    <w:rsid w:val="008C2B20"/>
    <w:rsid w:val="008C7539"/>
    <w:rsid w:val="008D1BB4"/>
    <w:rsid w:val="008D466D"/>
    <w:rsid w:val="008D5D37"/>
    <w:rsid w:val="008D6069"/>
    <w:rsid w:val="008D7F41"/>
    <w:rsid w:val="008E45F3"/>
    <w:rsid w:val="008E4966"/>
    <w:rsid w:val="008E5B26"/>
    <w:rsid w:val="008E7425"/>
    <w:rsid w:val="008F15CE"/>
    <w:rsid w:val="008F293F"/>
    <w:rsid w:val="008F30F6"/>
    <w:rsid w:val="008F50F6"/>
    <w:rsid w:val="008F6DC3"/>
    <w:rsid w:val="0090064C"/>
    <w:rsid w:val="009029A6"/>
    <w:rsid w:val="00902C0C"/>
    <w:rsid w:val="00903E93"/>
    <w:rsid w:val="0090447D"/>
    <w:rsid w:val="00905DF4"/>
    <w:rsid w:val="00907143"/>
    <w:rsid w:val="00911875"/>
    <w:rsid w:val="009129D8"/>
    <w:rsid w:val="00913C22"/>
    <w:rsid w:val="00915499"/>
    <w:rsid w:val="00915C1A"/>
    <w:rsid w:val="00917842"/>
    <w:rsid w:val="00917D06"/>
    <w:rsid w:val="00921AC2"/>
    <w:rsid w:val="009220D0"/>
    <w:rsid w:val="0092238B"/>
    <w:rsid w:val="009234AC"/>
    <w:rsid w:val="009257B8"/>
    <w:rsid w:val="00925BED"/>
    <w:rsid w:val="00926551"/>
    <w:rsid w:val="00930727"/>
    <w:rsid w:val="0093284A"/>
    <w:rsid w:val="00933A06"/>
    <w:rsid w:val="00933DCE"/>
    <w:rsid w:val="00934277"/>
    <w:rsid w:val="00935582"/>
    <w:rsid w:val="00935D66"/>
    <w:rsid w:val="009362C2"/>
    <w:rsid w:val="00937EDD"/>
    <w:rsid w:val="0094268A"/>
    <w:rsid w:val="00944297"/>
    <w:rsid w:val="009458E4"/>
    <w:rsid w:val="0094602A"/>
    <w:rsid w:val="00952F82"/>
    <w:rsid w:val="00955A79"/>
    <w:rsid w:val="009578AD"/>
    <w:rsid w:val="0096043F"/>
    <w:rsid w:val="00960492"/>
    <w:rsid w:val="00960DEB"/>
    <w:rsid w:val="00961F38"/>
    <w:rsid w:val="00962564"/>
    <w:rsid w:val="009630E4"/>
    <w:rsid w:val="0096520D"/>
    <w:rsid w:val="00967745"/>
    <w:rsid w:val="00970196"/>
    <w:rsid w:val="009710BB"/>
    <w:rsid w:val="009714BC"/>
    <w:rsid w:val="00971E4B"/>
    <w:rsid w:val="00973625"/>
    <w:rsid w:val="00974167"/>
    <w:rsid w:val="00976090"/>
    <w:rsid w:val="009768AB"/>
    <w:rsid w:val="00976CAF"/>
    <w:rsid w:val="00977BB0"/>
    <w:rsid w:val="00977FE0"/>
    <w:rsid w:val="00983B3C"/>
    <w:rsid w:val="0098445A"/>
    <w:rsid w:val="00984FAC"/>
    <w:rsid w:val="00985577"/>
    <w:rsid w:val="00986C57"/>
    <w:rsid w:val="00992F99"/>
    <w:rsid w:val="00993A4B"/>
    <w:rsid w:val="00993C7A"/>
    <w:rsid w:val="00994964"/>
    <w:rsid w:val="009953A8"/>
    <w:rsid w:val="00996E5A"/>
    <w:rsid w:val="00997C41"/>
    <w:rsid w:val="00997F4A"/>
    <w:rsid w:val="009A0995"/>
    <w:rsid w:val="009A1FC9"/>
    <w:rsid w:val="009A2B5A"/>
    <w:rsid w:val="009A2DCF"/>
    <w:rsid w:val="009A5C0B"/>
    <w:rsid w:val="009A7785"/>
    <w:rsid w:val="009B2F76"/>
    <w:rsid w:val="009B32A8"/>
    <w:rsid w:val="009B65D5"/>
    <w:rsid w:val="009B7796"/>
    <w:rsid w:val="009C03FB"/>
    <w:rsid w:val="009C3AE0"/>
    <w:rsid w:val="009C4B0B"/>
    <w:rsid w:val="009D03E4"/>
    <w:rsid w:val="009D1472"/>
    <w:rsid w:val="009D17D8"/>
    <w:rsid w:val="009D1FE7"/>
    <w:rsid w:val="009D3753"/>
    <w:rsid w:val="009D4262"/>
    <w:rsid w:val="009D4C1C"/>
    <w:rsid w:val="009D4DB2"/>
    <w:rsid w:val="009D5617"/>
    <w:rsid w:val="009D56E0"/>
    <w:rsid w:val="009D58C5"/>
    <w:rsid w:val="009D6659"/>
    <w:rsid w:val="009D679C"/>
    <w:rsid w:val="009D67D4"/>
    <w:rsid w:val="009D6F63"/>
    <w:rsid w:val="009D7718"/>
    <w:rsid w:val="009E01B2"/>
    <w:rsid w:val="009E09C2"/>
    <w:rsid w:val="009E16A7"/>
    <w:rsid w:val="009E30B1"/>
    <w:rsid w:val="009E3CD6"/>
    <w:rsid w:val="009E5139"/>
    <w:rsid w:val="009E5715"/>
    <w:rsid w:val="009E59BD"/>
    <w:rsid w:val="009E5A47"/>
    <w:rsid w:val="009E7BE9"/>
    <w:rsid w:val="009F0E8B"/>
    <w:rsid w:val="009F245E"/>
    <w:rsid w:val="009F2916"/>
    <w:rsid w:val="009F62B8"/>
    <w:rsid w:val="009F7574"/>
    <w:rsid w:val="00A00277"/>
    <w:rsid w:val="00A00DAB"/>
    <w:rsid w:val="00A01120"/>
    <w:rsid w:val="00A02A9F"/>
    <w:rsid w:val="00A02C60"/>
    <w:rsid w:val="00A03A1C"/>
    <w:rsid w:val="00A07165"/>
    <w:rsid w:val="00A0770C"/>
    <w:rsid w:val="00A07B41"/>
    <w:rsid w:val="00A127CB"/>
    <w:rsid w:val="00A12F74"/>
    <w:rsid w:val="00A14313"/>
    <w:rsid w:val="00A14449"/>
    <w:rsid w:val="00A1455C"/>
    <w:rsid w:val="00A147DF"/>
    <w:rsid w:val="00A14CF7"/>
    <w:rsid w:val="00A1632F"/>
    <w:rsid w:val="00A20532"/>
    <w:rsid w:val="00A213B0"/>
    <w:rsid w:val="00A213C9"/>
    <w:rsid w:val="00A216F4"/>
    <w:rsid w:val="00A22C32"/>
    <w:rsid w:val="00A23224"/>
    <w:rsid w:val="00A23F99"/>
    <w:rsid w:val="00A249C7"/>
    <w:rsid w:val="00A24CA8"/>
    <w:rsid w:val="00A25934"/>
    <w:rsid w:val="00A272B3"/>
    <w:rsid w:val="00A30263"/>
    <w:rsid w:val="00A32119"/>
    <w:rsid w:val="00A3289E"/>
    <w:rsid w:val="00A33CDB"/>
    <w:rsid w:val="00A35C83"/>
    <w:rsid w:val="00A36F1D"/>
    <w:rsid w:val="00A3721A"/>
    <w:rsid w:val="00A3754F"/>
    <w:rsid w:val="00A37C61"/>
    <w:rsid w:val="00A407CC"/>
    <w:rsid w:val="00A4133E"/>
    <w:rsid w:val="00A41834"/>
    <w:rsid w:val="00A41FCC"/>
    <w:rsid w:val="00A44BCB"/>
    <w:rsid w:val="00A45FC8"/>
    <w:rsid w:val="00A4716B"/>
    <w:rsid w:val="00A5161A"/>
    <w:rsid w:val="00A5215D"/>
    <w:rsid w:val="00A56C89"/>
    <w:rsid w:val="00A57ADE"/>
    <w:rsid w:val="00A600F1"/>
    <w:rsid w:val="00A60957"/>
    <w:rsid w:val="00A615A8"/>
    <w:rsid w:val="00A619B7"/>
    <w:rsid w:val="00A6202E"/>
    <w:rsid w:val="00A62B6D"/>
    <w:rsid w:val="00A63B37"/>
    <w:rsid w:val="00A65C17"/>
    <w:rsid w:val="00A67C14"/>
    <w:rsid w:val="00A70D72"/>
    <w:rsid w:val="00A70F14"/>
    <w:rsid w:val="00A727CA"/>
    <w:rsid w:val="00A72D41"/>
    <w:rsid w:val="00A73A82"/>
    <w:rsid w:val="00A75179"/>
    <w:rsid w:val="00A75635"/>
    <w:rsid w:val="00A75AE9"/>
    <w:rsid w:val="00A81561"/>
    <w:rsid w:val="00A840B1"/>
    <w:rsid w:val="00A84339"/>
    <w:rsid w:val="00A84EFB"/>
    <w:rsid w:val="00A85D3F"/>
    <w:rsid w:val="00A87D4B"/>
    <w:rsid w:val="00A90B53"/>
    <w:rsid w:val="00A90C7D"/>
    <w:rsid w:val="00A92CA1"/>
    <w:rsid w:val="00A94C02"/>
    <w:rsid w:val="00A9594C"/>
    <w:rsid w:val="00A97F40"/>
    <w:rsid w:val="00AA1C16"/>
    <w:rsid w:val="00AA231C"/>
    <w:rsid w:val="00AA3DBB"/>
    <w:rsid w:val="00AA4954"/>
    <w:rsid w:val="00AA53B6"/>
    <w:rsid w:val="00AA623D"/>
    <w:rsid w:val="00AA76AC"/>
    <w:rsid w:val="00AB0C54"/>
    <w:rsid w:val="00AB2368"/>
    <w:rsid w:val="00AB28FE"/>
    <w:rsid w:val="00AB2FAE"/>
    <w:rsid w:val="00AB4122"/>
    <w:rsid w:val="00AB52B0"/>
    <w:rsid w:val="00AC0E07"/>
    <w:rsid w:val="00AC1904"/>
    <w:rsid w:val="00AC22A1"/>
    <w:rsid w:val="00AC3458"/>
    <w:rsid w:val="00AC498E"/>
    <w:rsid w:val="00AC688A"/>
    <w:rsid w:val="00AC6B32"/>
    <w:rsid w:val="00AD05E0"/>
    <w:rsid w:val="00AD1584"/>
    <w:rsid w:val="00AD2296"/>
    <w:rsid w:val="00AD2391"/>
    <w:rsid w:val="00AD2C86"/>
    <w:rsid w:val="00AD3167"/>
    <w:rsid w:val="00AD33F2"/>
    <w:rsid w:val="00AD5E5A"/>
    <w:rsid w:val="00AD7077"/>
    <w:rsid w:val="00AD71F9"/>
    <w:rsid w:val="00AD774C"/>
    <w:rsid w:val="00AE156D"/>
    <w:rsid w:val="00AE190C"/>
    <w:rsid w:val="00AE3DC6"/>
    <w:rsid w:val="00AE4C2D"/>
    <w:rsid w:val="00AE6B4E"/>
    <w:rsid w:val="00AF1351"/>
    <w:rsid w:val="00AF35F8"/>
    <w:rsid w:val="00AF3B78"/>
    <w:rsid w:val="00AF67A9"/>
    <w:rsid w:val="00B00921"/>
    <w:rsid w:val="00B01467"/>
    <w:rsid w:val="00B01E8C"/>
    <w:rsid w:val="00B02AFB"/>
    <w:rsid w:val="00B03252"/>
    <w:rsid w:val="00B03F03"/>
    <w:rsid w:val="00B0435E"/>
    <w:rsid w:val="00B07521"/>
    <w:rsid w:val="00B0770F"/>
    <w:rsid w:val="00B07A3A"/>
    <w:rsid w:val="00B10EC6"/>
    <w:rsid w:val="00B1175A"/>
    <w:rsid w:val="00B123F7"/>
    <w:rsid w:val="00B12B6B"/>
    <w:rsid w:val="00B13B89"/>
    <w:rsid w:val="00B14130"/>
    <w:rsid w:val="00B14369"/>
    <w:rsid w:val="00B15213"/>
    <w:rsid w:val="00B16199"/>
    <w:rsid w:val="00B164F2"/>
    <w:rsid w:val="00B17CEE"/>
    <w:rsid w:val="00B2055C"/>
    <w:rsid w:val="00B23CF8"/>
    <w:rsid w:val="00B258E3"/>
    <w:rsid w:val="00B25BAC"/>
    <w:rsid w:val="00B25EB6"/>
    <w:rsid w:val="00B2619D"/>
    <w:rsid w:val="00B30DFE"/>
    <w:rsid w:val="00B31182"/>
    <w:rsid w:val="00B32B91"/>
    <w:rsid w:val="00B349DE"/>
    <w:rsid w:val="00B35169"/>
    <w:rsid w:val="00B3628C"/>
    <w:rsid w:val="00B37874"/>
    <w:rsid w:val="00B40BA9"/>
    <w:rsid w:val="00B4113A"/>
    <w:rsid w:val="00B438EA"/>
    <w:rsid w:val="00B448D3"/>
    <w:rsid w:val="00B4589C"/>
    <w:rsid w:val="00B45FE3"/>
    <w:rsid w:val="00B500F7"/>
    <w:rsid w:val="00B51E7E"/>
    <w:rsid w:val="00B55018"/>
    <w:rsid w:val="00B555DC"/>
    <w:rsid w:val="00B55E79"/>
    <w:rsid w:val="00B57FC7"/>
    <w:rsid w:val="00B617F0"/>
    <w:rsid w:val="00B61987"/>
    <w:rsid w:val="00B63D82"/>
    <w:rsid w:val="00B668D2"/>
    <w:rsid w:val="00B71738"/>
    <w:rsid w:val="00B718A9"/>
    <w:rsid w:val="00B72088"/>
    <w:rsid w:val="00B72BAE"/>
    <w:rsid w:val="00B75867"/>
    <w:rsid w:val="00B75DA2"/>
    <w:rsid w:val="00B75EF1"/>
    <w:rsid w:val="00B802CD"/>
    <w:rsid w:val="00B80A2E"/>
    <w:rsid w:val="00B82486"/>
    <w:rsid w:val="00B82697"/>
    <w:rsid w:val="00B849C9"/>
    <w:rsid w:val="00B87F17"/>
    <w:rsid w:val="00B94F66"/>
    <w:rsid w:val="00B95DD7"/>
    <w:rsid w:val="00B96056"/>
    <w:rsid w:val="00BA0BE0"/>
    <w:rsid w:val="00BA0FE7"/>
    <w:rsid w:val="00BA172E"/>
    <w:rsid w:val="00BA1F2A"/>
    <w:rsid w:val="00BA1F91"/>
    <w:rsid w:val="00BA2555"/>
    <w:rsid w:val="00BA361F"/>
    <w:rsid w:val="00BA6B9D"/>
    <w:rsid w:val="00BA7BCA"/>
    <w:rsid w:val="00BA7DB0"/>
    <w:rsid w:val="00BA7E93"/>
    <w:rsid w:val="00BB1370"/>
    <w:rsid w:val="00BB40DF"/>
    <w:rsid w:val="00BB41DD"/>
    <w:rsid w:val="00BB47FA"/>
    <w:rsid w:val="00BB4960"/>
    <w:rsid w:val="00BB527E"/>
    <w:rsid w:val="00BB783D"/>
    <w:rsid w:val="00BB7B36"/>
    <w:rsid w:val="00BC0807"/>
    <w:rsid w:val="00BC2EA4"/>
    <w:rsid w:val="00BC336E"/>
    <w:rsid w:val="00BC3728"/>
    <w:rsid w:val="00BC7E3C"/>
    <w:rsid w:val="00BD065D"/>
    <w:rsid w:val="00BD1F06"/>
    <w:rsid w:val="00BD2D07"/>
    <w:rsid w:val="00BD3A97"/>
    <w:rsid w:val="00BD3E16"/>
    <w:rsid w:val="00BD7983"/>
    <w:rsid w:val="00BD7D77"/>
    <w:rsid w:val="00BE0113"/>
    <w:rsid w:val="00BE1232"/>
    <w:rsid w:val="00BE1C23"/>
    <w:rsid w:val="00BE3A5D"/>
    <w:rsid w:val="00BE3FCD"/>
    <w:rsid w:val="00BE709F"/>
    <w:rsid w:val="00BE7310"/>
    <w:rsid w:val="00BE7458"/>
    <w:rsid w:val="00BF03A1"/>
    <w:rsid w:val="00BF1AFF"/>
    <w:rsid w:val="00BF3595"/>
    <w:rsid w:val="00BF4D53"/>
    <w:rsid w:val="00BF4E7D"/>
    <w:rsid w:val="00BF7D5F"/>
    <w:rsid w:val="00C00841"/>
    <w:rsid w:val="00C0117D"/>
    <w:rsid w:val="00C017ED"/>
    <w:rsid w:val="00C02257"/>
    <w:rsid w:val="00C02E74"/>
    <w:rsid w:val="00C05C42"/>
    <w:rsid w:val="00C103DE"/>
    <w:rsid w:val="00C10BFD"/>
    <w:rsid w:val="00C12FC3"/>
    <w:rsid w:val="00C13374"/>
    <w:rsid w:val="00C15E89"/>
    <w:rsid w:val="00C170CC"/>
    <w:rsid w:val="00C1740D"/>
    <w:rsid w:val="00C234BF"/>
    <w:rsid w:val="00C24C06"/>
    <w:rsid w:val="00C2563D"/>
    <w:rsid w:val="00C2603E"/>
    <w:rsid w:val="00C264E7"/>
    <w:rsid w:val="00C26FED"/>
    <w:rsid w:val="00C3080A"/>
    <w:rsid w:val="00C30CED"/>
    <w:rsid w:val="00C30F1A"/>
    <w:rsid w:val="00C31CFE"/>
    <w:rsid w:val="00C336C6"/>
    <w:rsid w:val="00C3455C"/>
    <w:rsid w:val="00C37744"/>
    <w:rsid w:val="00C443E2"/>
    <w:rsid w:val="00C44F44"/>
    <w:rsid w:val="00C47408"/>
    <w:rsid w:val="00C47512"/>
    <w:rsid w:val="00C500E8"/>
    <w:rsid w:val="00C5116A"/>
    <w:rsid w:val="00C52AB5"/>
    <w:rsid w:val="00C537B1"/>
    <w:rsid w:val="00C54A1F"/>
    <w:rsid w:val="00C54F87"/>
    <w:rsid w:val="00C55F39"/>
    <w:rsid w:val="00C56BD2"/>
    <w:rsid w:val="00C57ACE"/>
    <w:rsid w:val="00C6060F"/>
    <w:rsid w:val="00C608DA"/>
    <w:rsid w:val="00C646E6"/>
    <w:rsid w:val="00C64FD5"/>
    <w:rsid w:val="00C651D0"/>
    <w:rsid w:val="00C6520D"/>
    <w:rsid w:val="00C66925"/>
    <w:rsid w:val="00C705E0"/>
    <w:rsid w:val="00C7406B"/>
    <w:rsid w:val="00C7462A"/>
    <w:rsid w:val="00C74D3B"/>
    <w:rsid w:val="00C74DBA"/>
    <w:rsid w:val="00C77AA1"/>
    <w:rsid w:val="00C8015C"/>
    <w:rsid w:val="00C819B8"/>
    <w:rsid w:val="00C8215C"/>
    <w:rsid w:val="00C827E2"/>
    <w:rsid w:val="00C84554"/>
    <w:rsid w:val="00C84946"/>
    <w:rsid w:val="00C84BE3"/>
    <w:rsid w:val="00C86C7B"/>
    <w:rsid w:val="00C87061"/>
    <w:rsid w:val="00C87547"/>
    <w:rsid w:val="00C90DEE"/>
    <w:rsid w:val="00C92062"/>
    <w:rsid w:val="00C945CC"/>
    <w:rsid w:val="00C94D8A"/>
    <w:rsid w:val="00C95F0E"/>
    <w:rsid w:val="00C96B54"/>
    <w:rsid w:val="00C9764D"/>
    <w:rsid w:val="00C97DF8"/>
    <w:rsid w:val="00CA15ED"/>
    <w:rsid w:val="00CA41B8"/>
    <w:rsid w:val="00CA5D14"/>
    <w:rsid w:val="00CA5DA2"/>
    <w:rsid w:val="00CA6002"/>
    <w:rsid w:val="00CA608E"/>
    <w:rsid w:val="00CA757B"/>
    <w:rsid w:val="00CA7EAF"/>
    <w:rsid w:val="00CB15DF"/>
    <w:rsid w:val="00CB26A2"/>
    <w:rsid w:val="00CB2EA3"/>
    <w:rsid w:val="00CB32F5"/>
    <w:rsid w:val="00CB5749"/>
    <w:rsid w:val="00CB596C"/>
    <w:rsid w:val="00CB65A5"/>
    <w:rsid w:val="00CB6E7F"/>
    <w:rsid w:val="00CB74D9"/>
    <w:rsid w:val="00CB76FD"/>
    <w:rsid w:val="00CC7EB4"/>
    <w:rsid w:val="00CD11AA"/>
    <w:rsid w:val="00CD127F"/>
    <w:rsid w:val="00CD2CC8"/>
    <w:rsid w:val="00CD3FEB"/>
    <w:rsid w:val="00CD489B"/>
    <w:rsid w:val="00CD4D1B"/>
    <w:rsid w:val="00CD664E"/>
    <w:rsid w:val="00CD7C87"/>
    <w:rsid w:val="00CE200F"/>
    <w:rsid w:val="00CE5652"/>
    <w:rsid w:val="00CE6055"/>
    <w:rsid w:val="00CE63DF"/>
    <w:rsid w:val="00CE79B4"/>
    <w:rsid w:val="00CF2504"/>
    <w:rsid w:val="00CF2846"/>
    <w:rsid w:val="00CF355D"/>
    <w:rsid w:val="00D035B6"/>
    <w:rsid w:val="00D051BB"/>
    <w:rsid w:val="00D05FDC"/>
    <w:rsid w:val="00D06C28"/>
    <w:rsid w:val="00D100D5"/>
    <w:rsid w:val="00D104B2"/>
    <w:rsid w:val="00D13E14"/>
    <w:rsid w:val="00D14750"/>
    <w:rsid w:val="00D20CD2"/>
    <w:rsid w:val="00D228B7"/>
    <w:rsid w:val="00D236A4"/>
    <w:rsid w:val="00D24068"/>
    <w:rsid w:val="00D24245"/>
    <w:rsid w:val="00D2489D"/>
    <w:rsid w:val="00D24BD2"/>
    <w:rsid w:val="00D24C80"/>
    <w:rsid w:val="00D27499"/>
    <w:rsid w:val="00D275D3"/>
    <w:rsid w:val="00D30954"/>
    <w:rsid w:val="00D30BB0"/>
    <w:rsid w:val="00D30C3A"/>
    <w:rsid w:val="00D30D7E"/>
    <w:rsid w:val="00D32428"/>
    <w:rsid w:val="00D3272F"/>
    <w:rsid w:val="00D32D64"/>
    <w:rsid w:val="00D3556B"/>
    <w:rsid w:val="00D36B77"/>
    <w:rsid w:val="00D37C70"/>
    <w:rsid w:val="00D37DC3"/>
    <w:rsid w:val="00D414B5"/>
    <w:rsid w:val="00D415BF"/>
    <w:rsid w:val="00D422E1"/>
    <w:rsid w:val="00D44488"/>
    <w:rsid w:val="00D44506"/>
    <w:rsid w:val="00D46CD6"/>
    <w:rsid w:val="00D52062"/>
    <w:rsid w:val="00D52C28"/>
    <w:rsid w:val="00D52F56"/>
    <w:rsid w:val="00D55EF6"/>
    <w:rsid w:val="00D5758A"/>
    <w:rsid w:val="00D57EE8"/>
    <w:rsid w:val="00D60047"/>
    <w:rsid w:val="00D6540B"/>
    <w:rsid w:val="00D66EE2"/>
    <w:rsid w:val="00D70B93"/>
    <w:rsid w:val="00D7187F"/>
    <w:rsid w:val="00D73973"/>
    <w:rsid w:val="00D760D5"/>
    <w:rsid w:val="00D766EB"/>
    <w:rsid w:val="00D76D70"/>
    <w:rsid w:val="00D76EF1"/>
    <w:rsid w:val="00D77727"/>
    <w:rsid w:val="00D824A9"/>
    <w:rsid w:val="00D83DE2"/>
    <w:rsid w:val="00D83EBE"/>
    <w:rsid w:val="00D84924"/>
    <w:rsid w:val="00D909EF"/>
    <w:rsid w:val="00D90C45"/>
    <w:rsid w:val="00D9150B"/>
    <w:rsid w:val="00D92770"/>
    <w:rsid w:val="00D929C4"/>
    <w:rsid w:val="00D93319"/>
    <w:rsid w:val="00D937E0"/>
    <w:rsid w:val="00D96566"/>
    <w:rsid w:val="00D965E1"/>
    <w:rsid w:val="00D967E1"/>
    <w:rsid w:val="00D97652"/>
    <w:rsid w:val="00D97912"/>
    <w:rsid w:val="00DA02BC"/>
    <w:rsid w:val="00DA0C96"/>
    <w:rsid w:val="00DA13C3"/>
    <w:rsid w:val="00DA26C4"/>
    <w:rsid w:val="00DA3B6E"/>
    <w:rsid w:val="00DA4D29"/>
    <w:rsid w:val="00DA5287"/>
    <w:rsid w:val="00DA63C8"/>
    <w:rsid w:val="00DB22D5"/>
    <w:rsid w:val="00DB5E70"/>
    <w:rsid w:val="00DB77C7"/>
    <w:rsid w:val="00DB7D54"/>
    <w:rsid w:val="00DC0D4F"/>
    <w:rsid w:val="00DC139D"/>
    <w:rsid w:val="00DC2488"/>
    <w:rsid w:val="00DC274F"/>
    <w:rsid w:val="00DC3CE2"/>
    <w:rsid w:val="00DC3FB4"/>
    <w:rsid w:val="00DC4152"/>
    <w:rsid w:val="00DC4540"/>
    <w:rsid w:val="00DC4858"/>
    <w:rsid w:val="00DC4F6F"/>
    <w:rsid w:val="00DC5372"/>
    <w:rsid w:val="00DC5AE9"/>
    <w:rsid w:val="00DC7B63"/>
    <w:rsid w:val="00DD13C3"/>
    <w:rsid w:val="00DD15D7"/>
    <w:rsid w:val="00DD1C46"/>
    <w:rsid w:val="00DD31D4"/>
    <w:rsid w:val="00DD35EA"/>
    <w:rsid w:val="00DD6203"/>
    <w:rsid w:val="00DE0767"/>
    <w:rsid w:val="00DE0E4A"/>
    <w:rsid w:val="00DE3C52"/>
    <w:rsid w:val="00DE526E"/>
    <w:rsid w:val="00DE613E"/>
    <w:rsid w:val="00DE653F"/>
    <w:rsid w:val="00DE6787"/>
    <w:rsid w:val="00DE74C4"/>
    <w:rsid w:val="00DE7BA3"/>
    <w:rsid w:val="00DF22C1"/>
    <w:rsid w:val="00DF2DA2"/>
    <w:rsid w:val="00DF4D11"/>
    <w:rsid w:val="00DF644A"/>
    <w:rsid w:val="00DF7067"/>
    <w:rsid w:val="00E00391"/>
    <w:rsid w:val="00E011CC"/>
    <w:rsid w:val="00E02F6A"/>
    <w:rsid w:val="00E03D29"/>
    <w:rsid w:val="00E041CE"/>
    <w:rsid w:val="00E0455C"/>
    <w:rsid w:val="00E11DF7"/>
    <w:rsid w:val="00E139A7"/>
    <w:rsid w:val="00E146CB"/>
    <w:rsid w:val="00E1515F"/>
    <w:rsid w:val="00E16158"/>
    <w:rsid w:val="00E16AC1"/>
    <w:rsid w:val="00E21227"/>
    <w:rsid w:val="00E21D91"/>
    <w:rsid w:val="00E22CBB"/>
    <w:rsid w:val="00E245DC"/>
    <w:rsid w:val="00E25790"/>
    <w:rsid w:val="00E262C7"/>
    <w:rsid w:val="00E26FAE"/>
    <w:rsid w:val="00E30958"/>
    <w:rsid w:val="00E31CA8"/>
    <w:rsid w:val="00E32902"/>
    <w:rsid w:val="00E34CAE"/>
    <w:rsid w:val="00E362D7"/>
    <w:rsid w:val="00E37AEB"/>
    <w:rsid w:val="00E37F53"/>
    <w:rsid w:val="00E41575"/>
    <w:rsid w:val="00E41E29"/>
    <w:rsid w:val="00E42084"/>
    <w:rsid w:val="00E422A0"/>
    <w:rsid w:val="00E44757"/>
    <w:rsid w:val="00E44B7C"/>
    <w:rsid w:val="00E47D24"/>
    <w:rsid w:val="00E47D6D"/>
    <w:rsid w:val="00E50F5E"/>
    <w:rsid w:val="00E51A2D"/>
    <w:rsid w:val="00E53089"/>
    <w:rsid w:val="00E5428B"/>
    <w:rsid w:val="00E54B70"/>
    <w:rsid w:val="00E55490"/>
    <w:rsid w:val="00E573F5"/>
    <w:rsid w:val="00E601F8"/>
    <w:rsid w:val="00E61626"/>
    <w:rsid w:val="00E61813"/>
    <w:rsid w:val="00E626EF"/>
    <w:rsid w:val="00E64011"/>
    <w:rsid w:val="00E64E10"/>
    <w:rsid w:val="00E66ACB"/>
    <w:rsid w:val="00E704D0"/>
    <w:rsid w:val="00E7123B"/>
    <w:rsid w:val="00E71448"/>
    <w:rsid w:val="00E71BAD"/>
    <w:rsid w:val="00E721F6"/>
    <w:rsid w:val="00E73E12"/>
    <w:rsid w:val="00E76820"/>
    <w:rsid w:val="00E76E8D"/>
    <w:rsid w:val="00E816AD"/>
    <w:rsid w:val="00E818F8"/>
    <w:rsid w:val="00E82883"/>
    <w:rsid w:val="00E82B97"/>
    <w:rsid w:val="00E839E6"/>
    <w:rsid w:val="00E85C14"/>
    <w:rsid w:val="00E87DC9"/>
    <w:rsid w:val="00E9162C"/>
    <w:rsid w:val="00E94C5D"/>
    <w:rsid w:val="00E9682F"/>
    <w:rsid w:val="00EA0820"/>
    <w:rsid w:val="00EA297C"/>
    <w:rsid w:val="00EA2B1C"/>
    <w:rsid w:val="00EA5823"/>
    <w:rsid w:val="00EA6728"/>
    <w:rsid w:val="00EB1B7C"/>
    <w:rsid w:val="00EB3C20"/>
    <w:rsid w:val="00EB4F8A"/>
    <w:rsid w:val="00EB6A19"/>
    <w:rsid w:val="00EB6E0A"/>
    <w:rsid w:val="00EB7211"/>
    <w:rsid w:val="00EB7E16"/>
    <w:rsid w:val="00EC17E6"/>
    <w:rsid w:val="00EC1D02"/>
    <w:rsid w:val="00EC3AD7"/>
    <w:rsid w:val="00EC4873"/>
    <w:rsid w:val="00EC4B3C"/>
    <w:rsid w:val="00EC57E7"/>
    <w:rsid w:val="00EC6112"/>
    <w:rsid w:val="00EC6807"/>
    <w:rsid w:val="00EC695B"/>
    <w:rsid w:val="00EC6D10"/>
    <w:rsid w:val="00EC7617"/>
    <w:rsid w:val="00EC7828"/>
    <w:rsid w:val="00ED0677"/>
    <w:rsid w:val="00ED1842"/>
    <w:rsid w:val="00ED28D1"/>
    <w:rsid w:val="00ED3AFA"/>
    <w:rsid w:val="00ED582F"/>
    <w:rsid w:val="00ED5D84"/>
    <w:rsid w:val="00ED7DD0"/>
    <w:rsid w:val="00EE1D98"/>
    <w:rsid w:val="00EE2523"/>
    <w:rsid w:val="00EE2B1D"/>
    <w:rsid w:val="00EE33E2"/>
    <w:rsid w:val="00EE37C1"/>
    <w:rsid w:val="00EE5501"/>
    <w:rsid w:val="00EE5947"/>
    <w:rsid w:val="00EE74F4"/>
    <w:rsid w:val="00EE7798"/>
    <w:rsid w:val="00EF08B3"/>
    <w:rsid w:val="00EF2065"/>
    <w:rsid w:val="00EF2943"/>
    <w:rsid w:val="00EF342A"/>
    <w:rsid w:val="00EF3FC5"/>
    <w:rsid w:val="00EF41D8"/>
    <w:rsid w:val="00EF4EE8"/>
    <w:rsid w:val="00EF550A"/>
    <w:rsid w:val="00EF5FF2"/>
    <w:rsid w:val="00EF6029"/>
    <w:rsid w:val="00F004D0"/>
    <w:rsid w:val="00F01538"/>
    <w:rsid w:val="00F0208C"/>
    <w:rsid w:val="00F0235B"/>
    <w:rsid w:val="00F0236A"/>
    <w:rsid w:val="00F03F20"/>
    <w:rsid w:val="00F04C5F"/>
    <w:rsid w:val="00F05476"/>
    <w:rsid w:val="00F1130B"/>
    <w:rsid w:val="00F117B6"/>
    <w:rsid w:val="00F122BA"/>
    <w:rsid w:val="00F145B8"/>
    <w:rsid w:val="00F21890"/>
    <w:rsid w:val="00F21A39"/>
    <w:rsid w:val="00F220C0"/>
    <w:rsid w:val="00F23035"/>
    <w:rsid w:val="00F25494"/>
    <w:rsid w:val="00F25A00"/>
    <w:rsid w:val="00F333D6"/>
    <w:rsid w:val="00F33FC6"/>
    <w:rsid w:val="00F3452C"/>
    <w:rsid w:val="00F34D6E"/>
    <w:rsid w:val="00F3651B"/>
    <w:rsid w:val="00F372B3"/>
    <w:rsid w:val="00F37A17"/>
    <w:rsid w:val="00F37AAD"/>
    <w:rsid w:val="00F41324"/>
    <w:rsid w:val="00F4164C"/>
    <w:rsid w:val="00F4165D"/>
    <w:rsid w:val="00F4327C"/>
    <w:rsid w:val="00F459BD"/>
    <w:rsid w:val="00F46234"/>
    <w:rsid w:val="00F531A5"/>
    <w:rsid w:val="00F54C65"/>
    <w:rsid w:val="00F54F78"/>
    <w:rsid w:val="00F57A62"/>
    <w:rsid w:val="00F57D58"/>
    <w:rsid w:val="00F60751"/>
    <w:rsid w:val="00F64078"/>
    <w:rsid w:val="00F66576"/>
    <w:rsid w:val="00F665E2"/>
    <w:rsid w:val="00F7035B"/>
    <w:rsid w:val="00F70617"/>
    <w:rsid w:val="00F71935"/>
    <w:rsid w:val="00F8040F"/>
    <w:rsid w:val="00F80472"/>
    <w:rsid w:val="00F83187"/>
    <w:rsid w:val="00F8371B"/>
    <w:rsid w:val="00F83794"/>
    <w:rsid w:val="00F839F2"/>
    <w:rsid w:val="00F84678"/>
    <w:rsid w:val="00F861A5"/>
    <w:rsid w:val="00F90B54"/>
    <w:rsid w:val="00F92C66"/>
    <w:rsid w:val="00F9393C"/>
    <w:rsid w:val="00F94008"/>
    <w:rsid w:val="00F9458D"/>
    <w:rsid w:val="00F96759"/>
    <w:rsid w:val="00F97620"/>
    <w:rsid w:val="00F97E95"/>
    <w:rsid w:val="00F9C3AE"/>
    <w:rsid w:val="00FA009D"/>
    <w:rsid w:val="00FA1501"/>
    <w:rsid w:val="00FA42D9"/>
    <w:rsid w:val="00FA477A"/>
    <w:rsid w:val="00FA5623"/>
    <w:rsid w:val="00FA5D81"/>
    <w:rsid w:val="00FA728F"/>
    <w:rsid w:val="00FB2C05"/>
    <w:rsid w:val="00FB3D73"/>
    <w:rsid w:val="00FB4AD8"/>
    <w:rsid w:val="00FB4B19"/>
    <w:rsid w:val="00FB4B2F"/>
    <w:rsid w:val="00FB5249"/>
    <w:rsid w:val="00FB583F"/>
    <w:rsid w:val="00FC00E8"/>
    <w:rsid w:val="00FC0316"/>
    <w:rsid w:val="00FC0E94"/>
    <w:rsid w:val="00FC1B1C"/>
    <w:rsid w:val="00FC334F"/>
    <w:rsid w:val="00FC567A"/>
    <w:rsid w:val="00FC6BAB"/>
    <w:rsid w:val="00FC710F"/>
    <w:rsid w:val="00FC7617"/>
    <w:rsid w:val="00FC78CE"/>
    <w:rsid w:val="00FC7C79"/>
    <w:rsid w:val="00FD024A"/>
    <w:rsid w:val="00FD0A54"/>
    <w:rsid w:val="00FD1486"/>
    <w:rsid w:val="00FD49BB"/>
    <w:rsid w:val="00FD63E9"/>
    <w:rsid w:val="00FD6A17"/>
    <w:rsid w:val="00FD6CDC"/>
    <w:rsid w:val="00FD6DA1"/>
    <w:rsid w:val="00FE0E53"/>
    <w:rsid w:val="00FE1C3D"/>
    <w:rsid w:val="00FE209B"/>
    <w:rsid w:val="00FE32D3"/>
    <w:rsid w:val="00FE5382"/>
    <w:rsid w:val="00FE5BC7"/>
    <w:rsid w:val="00FE6282"/>
    <w:rsid w:val="00FE67B5"/>
    <w:rsid w:val="00FE70B3"/>
    <w:rsid w:val="00FF08D1"/>
    <w:rsid w:val="00FF0B88"/>
    <w:rsid w:val="00FF196B"/>
    <w:rsid w:val="00FF230E"/>
    <w:rsid w:val="00FF4CB5"/>
    <w:rsid w:val="00FF5016"/>
    <w:rsid w:val="00FF72C2"/>
    <w:rsid w:val="02E0A30E"/>
    <w:rsid w:val="045C604A"/>
    <w:rsid w:val="063F1532"/>
    <w:rsid w:val="09DCE00B"/>
    <w:rsid w:val="0A1DF3A1"/>
    <w:rsid w:val="0A74E5E7"/>
    <w:rsid w:val="0B44D320"/>
    <w:rsid w:val="0FB85070"/>
    <w:rsid w:val="1375506E"/>
    <w:rsid w:val="147EE7D1"/>
    <w:rsid w:val="148F3BF9"/>
    <w:rsid w:val="15148A74"/>
    <w:rsid w:val="15F66565"/>
    <w:rsid w:val="163BF16F"/>
    <w:rsid w:val="1A064E89"/>
    <w:rsid w:val="1A1535F4"/>
    <w:rsid w:val="23537800"/>
    <w:rsid w:val="24B6227D"/>
    <w:rsid w:val="25A22C3A"/>
    <w:rsid w:val="25F4BFBC"/>
    <w:rsid w:val="27A5169E"/>
    <w:rsid w:val="2C77F946"/>
    <w:rsid w:val="2C97FA37"/>
    <w:rsid w:val="2DB9574A"/>
    <w:rsid w:val="2E4D4418"/>
    <w:rsid w:val="2EA40730"/>
    <w:rsid w:val="301302A0"/>
    <w:rsid w:val="35FB92B1"/>
    <w:rsid w:val="36234E9E"/>
    <w:rsid w:val="36807FEE"/>
    <w:rsid w:val="36C0A7F0"/>
    <w:rsid w:val="39ECB9E8"/>
    <w:rsid w:val="3A8C6BB7"/>
    <w:rsid w:val="3ADB6069"/>
    <w:rsid w:val="3BEAAF96"/>
    <w:rsid w:val="3D2F533E"/>
    <w:rsid w:val="3D6FB866"/>
    <w:rsid w:val="413A4009"/>
    <w:rsid w:val="429C7DFE"/>
    <w:rsid w:val="4874EBC0"/>
    <w:rsid w:val="48C62F20"/>
    <w:rsid w:val="49ACDE12"/>
    <w:rsid w:val="4B40FD37"/>
    <w:rsid w:val="4F398E18"/>
    <w:rsid w:val="4F802A77"/>
    <w:rsid w:val="5039D009"/>
    <w:rsid w:val="508F5FDA"/>
    <w:rsid w:val="50C0167D"/>
    <w:rsid w:val="513441BF"/>
    <w:rsid w:val="516C6F57"/>
    <w:rsid w:val="51B1FDAC"/>
    <w:rsid w:val="52C48090"/>
    <w:rsid w:val="52F5E69A"/>
    <w:rsid w:val="540D0494"/>
    <w:rsid w:val="54F1B0FB"/>
    <w:rsid w:val="572F59DB"/>
    <w:rsid w:val="5953FAD5"/>
    <w:rsid w:val="5B751597"/>
    <w:rsid w:val="5D01B690"/>
    <w:rsid w:val="5DA6E54B"/>
    <w:rsid w:val="6274E563"/>
    <w:rsid w:val="6291A660"/>
    <w:rsid w:val="63ACB972"/>
    <w:rsid w:val="63C9AB60"/>
    <w:rsid w:val="657A3256"/>
    <w:rsid w:val="65B6B2DC"/>
    <w:rsid w:val="65D8F5F3"/>
    <w:rsid w:val="6642F45F"/>
    <w:rsid w:val="67282902"/>
    <w:rsid w:val="6A82DA4B"/>
    <w:rsid w:val="6D36FD03"/>
    <w:rsid w:val="710474C1"/>
    <w:rsid w:val="718DE513"/>
    <w:rsid w:val="7373A958"/>
    <w:rsid w:val="750BB494"/>
    <w:rsid w:val="7745DD2F"/>
    <w:rsid w:val="779AC4B8"/>
    <w:rsid w:val="7826F070"/>
    <w:rsid w:val="78A13A42"/>
    <w:rsid w:val="78F9D25C"/>
    <w:rsid w:val="79CDD951"/>
    <w:rsid w:val="79E28A14"/>
    <w:rsid w:val="7A0D035B"/>
    <w:rsid w:val="7CDFE53C"/>
    <w:rsid w:val="7DF398BD"/>
    <w:rsid w:val="7E671719"/>
    <w:rsid w:val="7E69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162EF"/>
  <w15:chartTrackingRefBased/>
  <w15:docId w15:val="{026185F3-8B08-474F-A4F2-BC2288E1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B3"/>
    <w:pPr>
      <w:spacing w:after="0" w:line="240" w:lineRule="atLeast"/>
    </w:pPr>
    <w:rPr>
      <w:rFonts w:ascii="Cambria" w:hAnsi="Cambria" w:cs="Arial"/>
      <w:sz w:val="24"/>
    </w:rPr>
  </w:style>
  <w:style w:type="paragraph" w:styleId="Titre1">
    <w:name w:val="heading 1"/>
    <w:basedOn w:val="Normal"/>
    <w:next w:val="Normal"/>
    <w:link w:val="Titre1Car"/>
    <w:uiPriority w:val="9"/>
    <w:rsid w:val="005B1D8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10169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C5372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460C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60C4"/>
  </w:style>
  <w:style w:type="paragraph" w:styleId="Pieddepage">
    <w:name w:val="footer"/>
    <w:basedOn w:val="Normal"/>
    <w:link w:val="PieddepageCar"/>
    <w:uiPriority w:val="99"/>
    <w:unhideWhenUsed/>
    <w:rsid w:val="005460C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460C4"/>
  </w:style>
  <w:style w:type="table" w:styleId="Grilledutableau">
    <w:name w:val="Table Grid"/>
    <w:basedOn w:val="TableauNormal"/>
    <w:uiPriority w:val="39"/>
    <w:rsid w:val="005460C4"/>
    <w:pPr>
      <w:spacing w:after="0" w:line="240" w:lineRule="auto"/>
    </w:pPr>
    <w:tblPr/>
  </w:style>
  <w:style w:type="table" w:customStyle="1" w:styleId="Grilledutableau1">
    <w:name w:val="Grille du tableau1"/>
    <w:basedOn w:val="TableauNormal"/>
    <w:next w:val="Grilledutableau"/>
    <w:uiPriority w:val="39"/>
    <w:rsid w:val="00937EDD"/>
    <w:pPr>
      <w:spacing w:after="0" w:line="240" w:lineRule="auto"/>
      <w:ind w:left="539" w:hanging="539"/>
    </w:pPr>
    <w:tblPr/>
  </w:style>
  <w:style w:type="character" w:styleId="Lienhypertextesuivivisit">
    <w:name w:val="FollowedHyperlink"/>
    <w:basedOn w:val="Policepardfaut"/>
    <w:uiPriority w:val="99"/>
    <w:semiHidden/>
    <w:unhideWhenUsed/>
    <w:rsid w:val="005D1C79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5B1D87"/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5B1D87"/>
    <w:pPr>
      <w:spacing w:after="100"/>
    </w:pPr>
  </w:style>
  <w:style w:type="paragraph" w:customStyle="1" w:styleId="GrandePartie">
    <w:name w:val="Grande Partie"/>
    <w:basedOn w:val="Titre1"/>
    <w:link w:val="GrandePartieCar"/>
    <w:qFormat/>
    <w:rsid w:val="00A272B3"/>
    <w:pPr>
      <w:numPr>
        <w:numId w:val="3"/>
      </w:numPr>
      <w:ind w:left="1080"/>
    </w:pPr>
    <w:rPr>
      <w:rFonts w:ascii="Impact" w:hAnsi="Impact" w:cs="Arial"/>
      <w:b w:val="0"/>
      <w:caps/>
      <w:color w:val="6E3C30"/>
      <w:sz w:val="36"/>
    </w:rPr>
  </w:style>
  <w:style w:type="paragraph" w:customStyle="1" w:styleId="SousPartie">
    <w:name w:val="Sous Partie"/>
    <w:link w:val="SousPartieCar"/>
    <w:rsid w:val="00530571"/>
    <w:rPr>
      <w:rFonts w:ascii="Impact" w:eastAsia="+mj-ea" w:hAnsi="Impact" w:cs="Arial"/>
      <w:bCs/>
      <w:color w:val="FEBE10"/>
      <w:kern w:val="24"/>
      <w:sz w:val="32"/>
      <w:szCs w:val="48"/>
    </w:rPr>
  </w:style>
  <w:style w:type="character" w:customStyle="1" w:styleId="GrandePartieCar">
    <w:name w:val="Grande Partie Car"/>
    <w:basedOn w:val="Titre1Car"/>
    <w:link w:val="GrandePartie"/>
    <w:rsid w:val="00A272B3"/>
    <w:rPr>
      <w:rFonts w:ascii="Impact" w:eastAsiaTheme="majorEastAsia" w:hAnsi="Impact" w:cs="Arial"/>
      <w:b w:val="0"/>
      <w:bCs/>
      <w:caps/>
      <w:color w:val="6E3C30"/>
      <w:sz w:val="36"/>
      <w:szCs w:val="28"/>
    </w:rPr>
  </w:style>
  <w:style w:type="paragraph" w:customStyle="1" w:styleId="PieddePage0">
    <w:name w:val="Pied de Page"/>
    <w:basedOn w:val="Pieddepage"/>
    <w:link w:val="PieddePageCar0"/>
    <w:rsid w:val="00125AE3"/>
    <w:pPr>
      <w:jc w:val="right"/>
    </w:pPr>
    <w:rPr>
      <w:noProof/>
      <w:sz w:val="20"/>
      <w:lang w:eastAsia="fr-FR"/>
    </w:rPr>
  </w:style>
  <w:style w:type="character" w:customStyle="1" w:styleId="SousPartieCar">
    <w:name w:val="Sous Partie Car"/>
    <w:basedOn w:val="Policepardfaut"/>
    <w:link w:val="SousPartie"/>
    <w:rsid w:val="00530571"/>
    <w:rPr>
      <w:rFonts w:ascii="Impact" w:eastAsia="+mj-ea" w:hAnsi="Impact" w:cs="Arial"/>
      <w:bCs/>
      <w:color w:val="FEBE10"/>
      <w:kern w:val="24"/>
      <w:sz w:val="32"/>
      <w:szCs w:val="48"/>
    </w:rPr>
  </w:style>
  <w:style w:type="character" w:customStyle="1" w:styleId="PieddePageCar0">
    <w:name w:val="Pied de Page Car"/>
    <w:basedOn w:val="PieddepageCar"/>
    <w:link w:val="PieddePage0"/>
    <w:rsid w:val="00125AE3"/>
    <w:rPr>
      <w:rFonts w:ascii="Arial" w:hAnsi="Arial" w:cs="Arial"/>
      <w:noProof/>
      <w:sz w:val="20"/>
      <w:lang w:eastAsia="fr-FR"/>
    </w:rPr>
  </w:style>
  <w:style w:type="paragraph" w:styleId="NormalWeb">
    <w:name w:val="Normal (Web)"/>
    <w:basedOn w:val="Normal"/>
    <w:uiPriority w:val="99"/>
    <w:unhideWhenUsed/>
    <w:rsid w:val="0045012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fr-FR"/>
    </w:rPr>
  </w:style>
  <w:style w:type="paragraph" w:customStyle="1" w:styleId="SousPart">
    <w:name w:val="Sous Part"/>
    <w:basedOn w:val="GrandePartie"/>
    <w:link w:val="SousPartCar"/>
    <w:qFormat/>
    <w:rsid w:val="00A272B3"/>
    <w:pPr>
      <w:numPr>
        <w:ilvl w:val="1"/>
      </w:numPr>
    </w:pPr>
    <w:rPr>
      <w:color w:val="FEBE10"/>
      <w:sz w:val="32"/>
    </w:rPr>
  </w:style>
  <w:style w:type="paragraph" w:customStyle="1" w:styleId="Instructions">
    <w:name w:val="Instructions"/>
    <w:basedOn w:val="Paragraphedeliste"/>
    <w:link w:val="InstructionsCar"/>
    <w:qFormat/>
    <w:rsid w:val="00172BCE"/>
    <w:pPr>
      <w:numPr>
        <w:numId w:val="1"/>
      </w:numPr>
    </w:pPr>
  </w:style>
  <w:style w:type="character" w:customStyle="1" w:styleId="SousPartCar">
    <w:name w:val="Sous Part Car"/>
    <w:basedOn w:val="GrandePartieCar"/>
    <w:link w:val="SousPart"/>
    <w:rsid w:val="00A272B3"/>
    <w:rPr>
      <w:rFonts w:ascii="Impact" w:eastAsiaTheme="majorEastAsia" w:hAnsi="Impact" w:cs="Arial"/>
      <w:b w:val="0"/>
      <w:bCs/>
      <w:caps/>
      <w:color w:val="FEBE10"/>
      <w:sz w:val="32"/>
      <w:szCs w:val="28"/>
    </w:rPr>
  </w:style>
  <w:style w:type="paragraph" w:customStyle="1" w:styleId="Puces">
    <w:name w:val="Puces"/>
    <w:basedOn w:val="Paragraphedeliste"/>
    <w:link w:val="PucesCar"/>
    <w:qFormat/>
    <w:rsid w:val="00172BCE"/>
    <w:pPr>
      <w:numPr>
        <w:numId w:val="2"/>
      </w:numPr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172BCE"/>
    <w:rPr>
      <w:rFonts w:ascii="Cambria" w:hAnsi="Cambria" w:cs="Arial"/>
      <w:sz w:val="24"/>
    </w:rPr>
  </w:style>
  <w:style w:type="character" w:customStyle="1" w:styleId="InstructionsCar">
    <w:name w:val="Instructions Car"/>
    <w:basedOn w:val="ParagraphedelisteCar"/>
    <w:link w:val="Instructions"/>
    <w:rsid w:val="00172BCE"/>
    <w:rPr>
      <w:rFonts w:ascii="Cambria" w:hAnsi="Cambria" w:cs="Arial"/>
      <w:sz w:val="24"/>
    </w:rPr>
  </w:style>
  <w:style w:type="character" w:customStyle="1" w:styleId="PucesCar">
    <w:name w:val="Puces Car"/>
    <w:basedOn w:val="ParagraphedelisteCar"/>
    <w:link w:val="Puces"/>
    <w:rsid w:val="00172BCE"/>
    <w:rPr>
      <w:rFonts w:ascii="Cambria" w:hAnsi="Cambria" w:cs="Arial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7DB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7DB7"/>
    <w:rPr>
      <w:rFonts w:ascii="Segoe UI" w:hAnsi="Segoe UI" w:cs="Segoe U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9A2B5A"/>
    <w:rPr>
      <w:color w:val="808080"/>
      <w:shd w:val="clear" w:color="auto" w:fill="E6E6E6"/>
    </w:rPr>
  </w:style>
  <w:style w:type="character" w:styleId="Marquedecommentaire">
    <w:name w:val="annotation reference"/>
    <w:basedOn w:val="Policepardfaut"/>
    <w:uiPriority w:val="99"/>
    <w:semiHidden/>
    <w:unhideWhenUsed/>
    <w:rsid w:val="00C6520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6520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6520D"/>
    <w:rPr>
      <w:rFonts w:ascii="Cambria" w:hAnsi="Cambria" w:cs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20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20D"/>
    <w:rPr>
      <w:rFonts w:ascii="Cambria" w:hAnsi="Cambria" w:cs="Arial"/>
      <w:b/>
      <w:bCs/>
      <w:sz w:val="20"/>
      <w:szCs w:val="20"/>
    </w:rPr>
  </w:style>
  <w:style w:type="character" w:customStyle="1" w:styleId="ui-provider">
    <w:name w:val="ui-provider"/>
    <w:basedOn w:val="Policepardfaut"/>
    <w:rsid w:val="0069745B"/>
  </w:style>
  <w:style w:type="paragraph" w:styleId="Rvision">
    <w:name w:val="Revision"/>
    <w:hidden/>
    <w:uiPriority w:val="99"/>
    <w:semiHidden/>
    <w:rsid w:val="003C670B"/>
    <w:pPr>
      <w:spacing w:after="0" w:line="240" w:lineRule="auto"/>
    </w:pPr>
    <w:rPr>
      <w:rFonts w:ascii="Cambria" w:hAnsi="Cambria" w:cs="Arial"/>
      <w:sz w:val="24"/>
    </w:rPr>
  </w:style>
  <w:style w:type="numbering" w:customStyle="1" w:styleId="Listeactuelle1">
    <w:name w:val="Liste actuelle1"/>
    <w:uiPriority w:val="99"/>
    <w:rsid w:val="00840080"/>
    <w:pPr>
      <w:numPr>
        <w:numId w:val="5"/>
      </w:numPr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F5BE2"/>
    <w:pPr>
      <w:spacing w:before="240" w:line="259" w:lineRule="auto"/>
      <w:outlineLvl w:val="9"/>
    </w:pPr>
    <w:rPr>
      <w:b w:val="0"/>
      <w:bCs w:val="0"/>
      <w:color w:val="2E74B5" w:themeColor="accent1" w:themeShade="BF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3F5BE2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F5BE2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1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ganev\OneDrive%20-%20Burger%20King%20France\Documents\Template%20Procedur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c2b093-93a0-4437-954a-435c8ee2fde4">
      <Terms xmlns="http://schemas.microsoft.com/office/infopath/2007/PartnerControls"/>
    </lcf76f155ced4ddcb4097134ff3c332f>
    <TaxCatchAll xmlns="a763dd47-ec23-41aa-acbf-22d8205490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682E1880DC1247B8BF0423AFD7E2E8" ma:contentTypeVersion="16" ma:contentTypeDescription="Crée un document." ma:contentTypeScope="" ma:versionID="f2479c6396580e2786ad25b9dfe400fa">
  <xsd:schema xmlns:xsd="http://www.w3.org/2001/XMLSchema" xmlns:xs="http://www.w3.org/2001/XMLSchema" xmlns:p="http://schemas.microsoft.com/office/2006/metadata/properties" xmlns:ns1="http://schemas.microsoft.com/sharepoint/v3" xmlns:ns2="20c2b093-93a0-4437-954a-435c8ee2fde4" xmlns:ns3="a763dd47-ec23-41aa-acbf-22d8205490df" targetNamespace="http://schemas.microsoft.com/office/2006/metadata/properties" ma:root="true" ma:fieldsID="5ecc3bc33b91972e7502a98b00eede40" ns1:_="" ns2:_="" ns3:_="">
    <xsd:import namespace="http://schemas.microsoft.com/sharepoint/v3"/>
    <xsd:import namespace="20c2b093-93a0-4437-954a-435c8ee2fde4"/>
    <xsd:import namespace="a763dd47-ec23-41aa-acbf-22d820549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2b093-93a0-4437-954a-435c8ee2fd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690464c3-83a0-4b68-9a8d-1f8ebf6ae4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3dd47-ec23-41aa-acbf-22d8205490d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0983d8c-3e75-4b7a-9497-61a6a8c4ca49}" ma:internalName="TaxCatchAll" ma:showField="CatchAllData" ma:web="a763dd47-ec23-41aa-acbf-22d820549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F5224A-51FC-4CF4-8568-F21512B942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F92CDE-BA98-4A65-A678-65338970CE7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0c2b093-93a0-4437-954a-435c8ee2fde4"/>
    <ds:schemaRef ds:uri="a763dd47-ec23-41aa-acbf-22d8205490df"/>
  </ds:schemaRefs>
</ds:datastoreItem>
</file>

<file path=customXml/itemProps3.xml><?xml version="1.0" encoding="utf-8"?>
<ds:datastoreItem xmlns:ds="http://schemas.openxmlformats.org/officeDocument/2006/customXml" ds:itemID="{C5978707-FAFF-43CE-A413-CCE7C46C06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706D0C-1A9C-4459-A55D-2960955A8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0c2b093-93a0-4437-954a-435c8ee2fde4"/>
    <ds:schemaRef ds:uri="a763dd47-ec23-41aa-acbf-22d820549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Procedure.dotx</Template>
  <TotalTime>96</TotalTime>
  <Pages>6</Pages>
  <Words>209</Words>
  <Characters>1605</Characters>
  <Application>Microsoft Office Word</Application>
  <DocSecurity>0</DocSecurity>
  <Lines>178</Lines>
  <Paragraphs>34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JARRAUD Nicolas</dc:creator>
  <cp:keywords/>
  <dc:description/>
  <cp:lastModifiedBy>Dany LIN</cp:lastModifiedBy>
  <cp:revision>88</cp:revision>
  <cp:lastPrinted>2017-10-17T16:46:00Z</cp:lastPrinted>
  <dcterms:created xsi:type="dcterms:W3CDTF">2025-12-04T15:43:00Z</dcterms:created>
  <dcterms:modified xsi:type="dcterms:W3CDTF">2025-12-05T14:17:00Z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0x010100EE682E1880DC1247B8BF0423AFD7E2E8</vt:lpwstr>
  </property>
  <property fmtid="{D5CDD505-2E9C-101B-9397-08002B2CF9AE}" pid="3" name="MSIP_Label_1dfe375e-c9e4-48eb-bfd6-000810192bbd_Enabled">
    <vt:lpwstr>True</vt:lpwstr>
  </property>
  <property fmtid="{D5CDD505-2E9C-101B-9397-08002B2CF9AE}" pid="4" name="MSIP_Label_1dfe375e-c9e4-48eb-bfd6-000810192bbd_SiteId">
    <vt:lpwstr>2f154476-adb9-4ea5-95a3-ad30a3e1b6f0</vt:lpwstr>
  </property>
  <property fmtid="{D5CDD505-2E9C-101B-9397-08002B2CF9AE}" pid="5" name="MSIP_Label_1dfe375e-c9e4-48eb-bfd6-000810192bbd_Owner">
    <vt:lpwstr>thibaut.lallement@bkqservices.com</vt:lpwstr>
  </property>
  <property fmtid="{D5CDD505-2E9C-101B-9397-08002B2CF9AE}" pid="6" name="MSIP_Label_1dfe375e-c9e4-48eb-bfd6-000810192bbd_SetDate">
    <vt:lpwstr>2018-07-24T13:47:04.9492330Z</vt:lpwstr>
  </property>
  <property fmtid="{D5CDD505-2E9C-101B-9397-08002B2CF9AE}" pid="7" name="MSIP_Label_1dfe375e-c9e4-48eb-bfd6-000810192bbd_Name">
    <vt:lpwstr>Général</vt:lpwstr>
  </property>
  <property fmtid="{D5CDD505-2E9C-101B-9397-08002B2CF9AE}" pid="8" name="MSIP_Label_1dfe375e-c9e4-48eb-bfd6-000810192bbd_Application">
    <vt:lpwstr>Microsoft Azure Information Protection</vt:lpwstr>
  </property>
  <property fmtid="{D5CDD505-2E9C-101B-9397-08002B2CF9AE}" pid="9" name="MSIP_Label_1dfe375e-c9e4-48eb-bfd6-000810192bbd_Extended_MSFT_Method">
    <vt:lpwstr>Automatic</vt:lpwstr>
  </property>
  <property fmtid="{D5CDD505-2E9C-101B-9397-08002B2CF9AE}" pid="10" name="Sensitivity">
    <vt:lpwstr>Général</vt:lpwstr>
  </property>
  <property fmtid="{D5CDD505-2E9C-101B-9397-08002B2CF9AE}" pid="11" name="AuthorIds_UIVersion_8192">
    <vt:lpwstr>4946</vt:lpwstr>
  </property>
  <property fmtid="{D5CDD505-2E9C-101B-9397-08002B2CF9AE}" pid="12" name="MediaServiceImageTags">
    <vt:lpwstr/>
  </property>
  <property fmtid="{D5CDD505-2E9C-101B-9397-08002B2CF9AE}" pid="13" name="docLang">
    <vt:lpwstr>fr</vt:lpwstr>
  </property>
</Properties>
</file>