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5ACE" w14:textId="3EB8355D" w:rsidR="00530571" w:rsidRPr="0083614C" w:rsidRDefault="0028740D" w:rsidP="00D30D7E">
      <w:pPr>
        <w:rPr>
          <w:b/>
          <w:bCs/>
        </w:rPr>
      </w:pPr>
      <w:r w:rsidRPr="0083614C">
        <w:rPr>
          <w:b/>
          <w:bCs/>
          <w:noProof/>
        </w:rPr>
        <w:drawing>
          <wp:anchor distT="0" distB="0" distL="114300" distR="114300" simplePos="0" relativeHeight="251658242" behindDoc="0" locked="0" layoutInCell="1" allowOverlap="1" wp14:anchorId="1228326D" wp14:editId="2B232B0F">
            <wp:simplePos x="0" y="0"/>
            <wp:positionH relativeFrom="column">
              <wp:posOffset>2261235</wp:posOffset>
            </wp:positionH>
            <wp:positionV relativeFrom="paragraph">
              <wp:posOffset>8890</wp:posOffset>
            </wp:positionV>
            <wp:extent cx="2136867" cy="448973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7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155"/>
                    <a:stretch/>
                  </pic:blipFill>
                  <pic:spPr>
                    <a:xfrm>
                      <a:off x="0" y="0"/>
                      <a:ext cx="2136867" cy="448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E4E46" w14:textId="77777777" w:rsidR="00530571" w:rsidRPr="0083614C" w:rsidRDefault="00530571" w:rsidP="00D30D7E">
      <w:pPr>
        <w:rPr>
          <w:b/>
          <w:bCs/>
        </w:rPr>
      </w:pPr>
    </w:p>
    <w:p w14:paraId="1DDDD189" w14:textId="77777777" w:rsidR="00530571" w:rsidRPr="0083614C" w:rsidRDefault="00530571" w:rsidP="00D30D7E">
      <w:pPr>
        <w:rPr>
          <w:b/>
          <w:bCs/>
        </w:rPr>
      </w:pPr>
      <w:r w:rsidRPr="0083614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379F69" wp14:editId="13EB6B7E">
                <wp:simplePos x="0" y="0"/>
                <wp:positionH relativeFrom="margin">
                  <wp:align>right</wp:align>
                </wp:positionH>
                <wp:positionV relativeFrom="paragraph">
                  <wp:posOffset>43180</wp:posOffset>
                </wp:positionV>
                <wp:extent cx="6648450" cy="1447800"/>
                <wp:effectExtent l="0" t="0" r="0" b="0"/>
                <wp:wrapNone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8450" cy="144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A7567" w14:textId="08FAA647" w:rsidR="00A02C60" w:rsidRPr="00530571" w:rsidRDefault="00A02C60" w:rsidP="0053057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Impact" w:eastAsia="Apex New Bold" w:hAnsi="Impact" w:cstheme="minorBidi"/>
                                <w:bCs/>
                                <w:color w:val="E2001A"/>
                                <w:kern w:val="24"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rFonts w:ascii="Impact" w:eastAsia="Apex New Bold" w:hAnsi="Impact" w:cstheme="minorBidi"/>
                                <w:bCs/>
                                <w:color w:val="E2001A"/>
                                <w:kern w:val="24"/>
                                <w:sz w:val="88"/>
                                <w:szCs w:val="88"/>
                              </w:rPr>
                              <w:t>CR</w:t>
                            </w:r>
                            <w:r w:rsidR="00B008F1">
                              <w:rPr>
                                <w:rFonts w:ascii="Impact" w:eastAsia="Apex New Bold" w:hAnsi="Impact" w:cstheme="minorBidi"/>
                                <w:bCs/>
                                <w:color w:val="E2001A"/>
                                <w:kern w:val="24"/>
                                <w:sz w:val="88"/>
                                <w:szCs w:val="88"/>
                              </w:rPr>
                              <w:t>E</w:t>
                            </w:r>
                            <w:r>
                              <w:rPr>
                                <w:rFonts w:ascii="Impact" w:eastAsia="Apex New Bold" w:hAnsi="Impact" w:cstheme="minorBidi"/>
                                <w:bCs/>
                                <w:color w:val="E2001A"/>
                                <w:kern w:val="24"/>
                                <w:sz w:val="88"/>
                                <w:szCs w:val="88"/>
                              </w:rPr>
                              <w:t>ATION D’UN COMPTE UTILISATEUR SIEGE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79F69" id="_x0000_t202" coordsize="21600,21600" o:spt="202" path="m,l,21600r21600,l21600,xe">
                <v:stroke joinstyle="miter"/>
                <v:path gradientshapeok="t" o:connecttype="rect"/>
              </v:shapetype>
              <v:shape id="Zone de texte 26" o:spid="_x0000_s1026" type="#_x0000_t202" style="position:absolute;margin-left:472.3pt;margin-top:3.4pt;width:523.5pt;height:11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" filled="f" stroked="f">
                <v:textbox>
                  <w:txbxContent>
                    <w:p w14:paraId="4B2A7567" w14:textId="08FAA647" w:rsidR="00A02C60" w:rsidRPr="00530571" w:rsidRDefault="00A02C60" w:rsidP="0053057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Impact" w:eastAsia="Apex New Bold" w:hAnsi="Impact" w:cstheme="minorBidi"/>
                          <w:bCs/>
                          <w:color w:val="E2001A"/>
                          <w:kern w:val="24"/>
                          <w:sz w:val="88"/>
                          <w:szCs w:val="88"/>
                        </w:rPr>
                      </w:pPr>
                      <w:r>
                        <w:rPr>
                          <w:rFonts w:ascii="Impact" w:eastAsia="Apex New Bold" w:hAnsi="Impact" w:cstheme="minorBidi"/>
                          <w:bCs/>
                          <w:color w:val="E2001A"/>
                          <w:kern w:val="24"/>
                          <w:sz w:val="88"/>
                          <w:szCs w:val="88"/>
                        </w:rPr>
                        <w:t>CR</w:t>
                      </w:r>
                      <w:r w:rsidR="00B008F1">
                        <w:rPr>
                          <w:rFonts w:ascii="Impact" w:eastAsia="Apex New Bold" w:hAnsi="Impact" w:cstheme="minorBidi"/>
                          <w:bCs/>
                          <w:color w:val="E2001A"/>
                          <w:kern w:val="24"/>
                          <w:sz w:val="88"/>
                          <w:szCs w:val="88"/>
                        </w:rPr>
                        <w:t>E</w:t>
                      </w:r>
                      <w:r>
                        <w:rPr>
                          <w:rFonts w:ascii="Impact" w:eastAsia="Apex New Bold" w:hAnsi="Impact" w:cstheme="minorBidi"/>
                          <w:bCs/>
                          <w:color w:val="E2001A"/>
                          <w:kern w:val="24"/>
                          <w:sz w:val="88"/>
                          <w:szCs w:val="88"/>
                        </w:rPr>
                        <w:t>ATION D’UN COMPTE UTILISATEUR SIEGE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BC4338" w14:textId="77777777" w:rsidR="00530571" w:rsidRPr="0083614C" w:rsidRDefault="00530571" w:rsidP="00D30D7E">
      <w:pPr>
        <w:rPr>
          <w:b/>
          <w:bCs/>
        </w:rPr>
      </w:pPr>
    </w:p>
    <w:p w14:paraId="0E6B9C01" w14:textId="77777777" w:rsidR="00530571" w:rsidRPr="0083614C" w:rsidRDefault="00530571" w:rsidP="00D30D7E">
      <w:pPr>
        <w:rPr>
          <w:b/>
          <w:bCs/>
        </w:rPr>
      </w:pPr>
    </w:p>
    <w:p w14:paraId="514C91FA" w14:textId="77777777" w:rsidR="00530571" w:rsidRPr="0083614C" w:rsidRDefault="00530571" w:rsidP="00D30D7E">
      <w:pPr>
        <w:rPr>
          <w:b/>
          <w:bCs/>
        </w:rPr>
      </w:pPr>
    </w:p>
    <w:p w14:paraId="018905D5" w14:textId="77777777" w:rsidR="00530571" w:rsidRPr="0083614C" w:rsidRDefault="00530571" w:rsidP="00D30D7E">
      <w:pPr>
        <w:rPr>
          <w:b/>
          <w:bCs/>
        </w:rPr>
      </w:pPr>
    </w:p>
    <w:p w14:paraId="00B15FF9" w14:textId="77777777" w:rsidR="00530571" w:rsidRPr="0083614C" w:rsidRDefault="00530571" w:rsidP="00D30D7E">
      <w:pPr>
        <w:rPr>
          <w:b/>
          <w:bCs/>
        </w:rPr>
      </w:pPr>
    </w:p>
    <w:p w14:paraId="2FBB91A6" w14:textId="77777777" w:rsidR="00530571" w:rsidRPr="0083614C" w:rsidRDefault="00530571" w:rsidP="00D30D7E">
      <w:pPr>
        <w:rPr>
          <w:b/>
          <w:bCs/>
        </w:rPr>
      </w:pPr>
    </w:p>
    <w:p w14:paraId="49CF6980" w14:textId="77777777" w:rsidR="00530571" w:rsidRPr="0083614C" w:rsidRDefault="0028740D" w:rsidP="00D30D7E">
      <w:pPr>
        <w:rPr>
          <w:b/>
          <w:bCs/>
        </w:rPr>
      </w:pPr>
      <w:r w:rsidRPr="0083614C">
        <w:rPr>
          <w:b/>
          <w:bCs/>
          <w:noProof/>
        </w:rPr>
        <w:drawing>
          <wp:anchor distT="0" distB="0" distL="114300" distR="114300" simplePos="0" relativeHeight="251658243" behindDoc="0" locked="0" layoutInCell="1" allowOverlap="1" wp14:anchorId="49878D6D" wp14:editId="7A2FD6C0">
            <wp:simplePos x="0" y="0"/>
            <wp:positionH relativeFrom="column">
              <wp:posOffset>2257425</wp:posOffset>
            </wp:positionH>
            <wp:positionV relativeFrom="paragraph">
              <wp:posOffset>130175</wp:posOffset>
            </wp:positionV>
            <wp:extent cx="2136867" cy="459862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8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53"/>
                    <a:stretch/>
                  </pic:blipFill>
                  <pic:spPr>
                    <a:xfrm>
                      <a:off x="0" y="0"/>
                      <a:ext cx="2136867" cy="45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F3D0A" w14:textId="77777777" w:rsidR="00530571" w:rsidRDefault="00530571" w:rsidP="00D30D7E">
      <w:pPr>
        <w:rPr>
          <w:b/>
          <w:bCs/>
        </w:rPr>
      </w:pPr>
    </w:p>
    <w:p w14:paraId="4E003F6E" w14:textId="77777777" w:rsidR="00FF5016" w:rsidRDefault="00FF5016" w:rsidP="00D30D7E">
      <w:pPr>
        <w:rPr>
          <w:b/>
          <w:bCs/>
        </w:rPr>
      </w:pPr>
    </w:p>
    <w:p w14:paraId="49E208E3" w14:textId="77777777" w:rsidR="00FF5016" w:rsidRDefault="00FF5016" w:rsidP="00D30D7E">
      <w:pPr>
        <w:rPr>
          <w:b/>
          <w:bCs/>
        </w:rPr>
      </w:pPr>
    </w:p>
    <w:p w14:paraId="4B98A2D1" w14:textId="77777777" w:rsidR="00FF5016" w:rsidRDefault="00FF5016" w:rsidP="00D30D7E">
      <w:pPr>
        <w:rPr>
          <w:b/>
          <w:bCs/>
        </w:rPr>
      </w:pPr>
    </w:p>
    <w:p w14:paraId="66006603" w14:textId="77777777" w:rsidR="00FF5016" w:rsidRPr="0083614C" w:rsidRDefault="00FF5016" w:rsidP="00FF5016"/>
    <w:p w14:paraId="38567BC0" w14:textId="77777777" w:rsidR="00FF5016" w:rsidRPr="0083614C" w:rsidRDefault="00FF5016" w:rsidP="00FF5016"/>
    <w:tbl>
      <w:tblPr>
        <w:tblW w:w="1064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90"/>
        <w:gridCol w:w="3406"/>
        <w:gridCol w:w="3549"/>
      </w:tblGrid>
      <w:tr w:rsidR="00FF5016" w:rsidRPr="0083614C" w14:paraId="595AC8C5" w14:textId="77777777" w:rsidTr="003353C4">
        <w:trPr>
          <w:trHeight w:val="303"/>
        </w:trPr>
        <w:tc>
          <w:tcPr>
            <w:tcW w:w="36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D6357C" w14:textId="77777777" w:rsidR="00FF5016" w:rsidRPr="0083614C" w:rsidRDefault="00FF5016" w:rsidP="003353C4"/>
        </w:tc>
        <w:tc>
          <w:tcPr>
            <w:tcW w:w="340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shd w:val="clear" w:color="auto" w:fill="6E3C3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CED3D9" w14:textId="77777777" w:rsidR="00FF5016" w:rsidRPr="0083614C" w:rsidRDefault="00FF5016" w:rsidP="003353C4">
            <w:pPr>
              <w:rPr>
                <w:b/>
                <w:color w:val="FFFFFF" w:themeColor="background1"/>
              </w:rPr>
            </w:pPr>
            <w:r w:rsidRPr="0083614C">
              <w:rPr>
                <w:b/>
                <w:color w:val="FFFFFF" w:themeColor="background1"/>
              </w:rPr>
              <w:t>Auteur</w:t>
            </w:r>
          </w:p>
        </w:tc>
        <w:tc>
          <w:tcPr>
            <w:tcW w:w="354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shd w:val="clear" w:color="auto" w:fill="6E3C3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A22B10" w14:textId="77777777" w:rsidR="00FF5016" w:rsidRPr="0083614C" w:rsidRDefault="00FF5016" w:rsidP="003353C4">
            <w:pPr>
              <w:rPr>
                <w:b/>
                <w:color w:val="FFFFFF" w:themeColor="background1"/>
              </w:rPr>
            </w:pPr>
            <w:r w:rsidRPr="0083614C">
              <w:rPr>
                <w:b/>
                <w:color w:val="FFFFFF" w:themeColor="background1"/>
              </w:rPr>
              <w:t>Date</w:t>
            </w:r>
          </w:p>
        </w:tc>
      </w:tr>
      <w:tr w:rsidR="00FF5016" w:rsidRPr="0083614C" w14:paraId="64039E4A" w14:textId="77777777" w:rsidTr="003353C4">
        <w:trPr>
          <w:trHeight w:val="303"/>
        </w:trPr>
        <w:tc>
          <w:tcPr>
            <w:tcW w:w="3690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5CE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D5241B" w14:textId="77777777" w:rsidR="00FF5016" w:rsidRPr="0083614C" w:rsidRDefault="00FF5016" w:rsidP="003353C4">
            <w:pPr>
              <w:rPr>
                <w:b/>
              </w:rPr>
            </w:pPr>
            <w:r w:rsidRPr="0083614C">
              <w:rPr>
                <w:b/>
              </w:rPr>
              <w:t>Création</w:t>
            </w:r>
          </w:p>
        </w:tc>
        <w:tc>
          <w:tcPr>
            <w:tcW w:w="3406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5C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6E0EC" w14:textId="77777777" w:rsidR="00FF5016" w:rsidRPr="0083614C" w:rsidRDefault="00FF5016" w:rsidP="003353C4">
            <w:r>
              <w:t>Dany LIN</w:t>
            </w:r>
          </w:p>
        </w:tc>
        <w:tc>
          <w:tcPr>
            <w:tcW w:w="3549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5CE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7F91A8" w14:textId="77777777" w:rsidR="00FF5016" w:rsidRPr="0083614C" w:rsidRDefault="00FF5016" w:rsidP="003353C4">
            <w:r w:rsidRPr="0083614C">
              <w:t>0</w:t>
            </w:r>
            <w:r>
              <w:t>4</w:t>
            </w:r>
            <w:r w:rsidRPr="0083614C">
              <w:t>/</w:t>
            </w:r>
            <w:r>
              <w:t>12</w:t>
            </w:r>
            <w:r w:rsidRPr="0083614C">
              <w:t>/20</w:t>
            </w:r>
            <w:r>
              <w:t>25</w:t>
            </w:r>
          </w:p>
        </w:tc>
      </w:tr>
    </w:tbl>
    <w:p w14:paraId="79DC68ED" w14:textId="77777777" w:rsidR="00FF5016" w:rsidRPr="0083614C" w:rsidRDefault="00FF5016" w:rsidP="00FF5016"/>
    <w:p w14:paraId="17B24975" w14:textId="77777777" w:rsidR="00FF5016" w:rsidRPr="0083614C" w:rsidRDefault="00FF5016" w:rsidP="00FF5016">
      <w:r w:rsidRPr="0083614C">
        <w:t>La création d’un compte siège n’est à faire qu’après la réception d’une fiche « Nouveau Collaborateur ». Si celle-ci n’a pas été remplie ou est partiellement incomplète, il faut demander à son auteur de la corriger.</w:t>
      </w:r>
    </w:p>
    <w:p w14:paraId="7136FFCE" w14:textId="77777777" w:rsidR="00FF5016" w:rsidRPr="0083614C" w:rsidRDefault="00FF5016" w:rsidP="00D30D7E">
      <w:pPr>
        <w:rPr>
          <w:b/>
          <w:bCs/>
        </w:rPr>
      </w:pPr>
    </w:p>
    <w:p w14:paraId="24A56939" w14:textId="77777777" w:rsidR="00530571" w:rsidRDefault="00530571" w:rsidP="00D30D7E">
      <w:pPr>
        <w:rPr>
          <w:b/>
          <w:bCs/>
        </w:rPr>
      </w:pPr>
    </w:p>
    <w:p w14:paraId="48392E07" w14:textId="77777777" w:rsidR="00FF5016" w:rsidRDefault="00FF5016" w:rsidP="00D30D7E">
      <w:pPr>
        <w:rPr>
          <w:b/>
          <w:bCs/>
        </w:rPr>
      </w:pPr>
    </w:p>
    <w:p w14:paraId="3FE76D97" w14:textId="77777777" w:rsidR="00FF5016" w:rsidRDefault="00FF5016" w:rsidP="00D30D7E">
      <w:pPr>
        <w:rPr>
          <w:b/>
          <w:bCs/>
        </w:rPr>
      </w:pPr>
    </w:p>
    <w:p w14:paraId="146E9B32" w14:textId="77777777" w:rsidR="00FF5016" w:rsidRDefault="00FF5016" w:rsidP="00D30D7E">
      <w:pPr>
        <w:rPr>
          <w:b/>
          <w:bCs/>
        </w:rPr>
      </w:pPr>
    </w:p>
    <w:p w14:paraId="49D9BBCF" w14:textId="77777777" w:rsidR="00FF5016" w:rsidRDefault="00FF5016" w:rsidP="00D30D7E">
      <w:pPr>
        <w:rPr>
          <w:b/>
          <w:bCs/>
        </w:rPr>
      </w:pPr>
    </w:p>
    <w:p w14:paraId="3DF59D7A" w14:textId="77777777" w:rsidR="00FF5016" w:rsidRDefault="00FF5016" w:rsidP="00D30D7E">
      <w:pPr>
        <w:rPr>
          <w:b/>
          <w:bCs/>
        </w:rPr>
      </w:pPr>
    </w:p>
    <w:p w14:paraId="312CE135" w14:textId="77777777" w:rsidR="00FF5016" w:rsidRDefault="00FF5016" w:rsidP="00D30D7E">
      <w:pPr>
        <w:rPr>
          <w:b/>
          <w:bCs/>
        </w:rPr>
      </w:pPr>
    </w:p>
    <w:p w14:paraId="231FE927" w14:textId="77777777" w:rsidR="00FF5016" w:rsidRDefault="00FF5016" w:rsidP="00D30D7E">
      <w:pPr>
        <w:rPr>
          <w:b/>
          <w:bCs/>
        </w:rPr>
      </w:pPr>
    </w:p>
    <w:p w14:paraId="30BB8062" w14:textId="77777777" w:rsidR="00FF5016" w:rsidRDefault="00FF5016" w:rsidP="00D30D7E">
      <w:pPr>
        <w:rPr>
          <w:b/>
          <w:bCs/>
        </w:rPr>
      </w:pPr>
    </w:p>
    <w:p w14:paraId="39F593B1" w14:textId="77777777" w:rsidR="00FF5016" w:rsidRDefault="00FF5016" w:rsidP="00D30D7E">
      <w:pPr>
        <w:rPr>
          <w:b/>
          <w:bCs/>
        </w:rPr>
      </w:pPr>
    </w:p>
    <w:p w14:paraId="4A9BDCE8" w14:textId="77777777" w:rsidR="00FF5016" w:rsidRDefault="00FF5016" w:rsidP="00D30D7E">
      <w:pPr>
        <w:rPr>
          <w:b/>
          <w:bCs/>
        </w:rPr>
      </w:pPr>
    </w:p>
    <w:p w14:paraId="59C274B9" w14:textId="77777777" w:rsidR="00FF5016" w:rsidRDefault="00FF5016" w:rsidP="00D30D7E">
      <w:pPr>
        <w:rPr>
          <w:b/>
          <w:bCs/>
        </w:rPr>
      </w:pPr>
    </w:p>
    <w:p w14:paraId="136ADEFC" w14:textId="77777777" w:rsidR="00FF5016" w:rsidRDefault="00FF5016" w:rsidP="00D30D7E">
      <w:pPr>
        <w:rPr>
          <w:b/>
          <w:bCs/>
        </w:rPr>
      </w:pPr>
    </w:p>
    <w:p w14:paraId="4073C582" w14:textId="77777777" w:rsidR="00FF5016" w:rsidRDefault="00FF5016" w:rsidP="00D30D7E">
      <w:pPr>
        <w:rPr>
          <w:b/>
          <w:bCs/>
        </w:rPr>
      </w:pPr>
    </w:p>
    <w:p w14:paraId="4FEE356B" w14:textId="77777777" w:rsidR="00FF5016" w:rsidRDefault="00FF5016" w:rsidP="00D30D7E">
      <w:pPr>
        <w:rPr>
          <w:b/>
          <w:bCs/>
        </w:rPr>
      </w:pPr>
    </w:p>
    <w:p w14:paraId="67FED2ED" w14:textId="77777777" w:rsidR="00FF5016" w:rsidRDefault="00FF5016" w:rsidP="00D30D7E">
      <w:pPr>
        <w:rPr>
          <w:b/>
          <w:bCs/>
        </w:rPr>
      </w:pPr>
    </w:p>
    <w:p w14:paraId="22202322" w14:textId="77777777" w:rsidR="00FF5016" w:rsidRDefault="00FF5016" w:rsidP="00D30D7E">
      <w:pPr>
        <w:rPr>
          <w:b/>
          <w:bCs/>
        </w:rPr>
      </w:pPr>
    </w:p>
    <w:p w14:paraId="40F75F41" w14:textId="77777777" w:rsidR="00FF5016" w:rsidRPr="0083614C" w:rsidRDefault="00FF5016" w:rsidP="00D30D7E">
      <w:pPr>
        <w:rPr>
          <w:b/>
          <w:bCs/>
        </w:rPr>
      </w:pPr>
    </w:p>
    <w:p w14:paraId="78C27935" w14:textId="77777777" w:rsidR="00530571" w:rsidRPr="0083614C" w:rsidRDefault="00530571" w:rsidP="00D30D7E">
      <w:pPr>
        <w:rPr>
          <w:b/>
          <w:bCs/>
        </w:rPr>
      </w:pPr>
    </w:p>
    <w:bookmarkStart w:id="0" w:name="_Toc187136283" w:displacedByCustomXml="next"/>
    <w:sdt>
      <w:sdtPr>
        <w:rPr>
          <w:rFonts w:ascii="Cambria" w:eastAsiaTheme="minorEastAsia" w:hAnsi="Cambria"/>
          <w:bCs w:val="0"/>
          <w:caps w:val="0"/>
          <w:color w:val="auto"/>
          <w:sz w:val="24"/>
          <w:szCs w:val="24"/>
        </w:rPr>
        <w:id w:val="33080682"/>
        <w:docPartObj>
          <w:docPartGallery w:val="Table of Contents"/>
          <w:docPartUnique/>
        </w:docPartObj>
      </w:sdtPr>
      <w:sdtEndPr/>
      <w:sdtContent>
        <w:p w14:paraId="57B0EDB9" w14:textId="34CBC1D8" w:rsidR="005B1D87" w:rsidRPr="0083614C" w:rsidRDefault="003F5BE2" w:rsidP="004B6E3C">
          <w:pPr>
            <w:pStyle w:val="GrandePartie"/>
            <w:numPr>
              <w:ilvl w:val="0"/>
              <w:numId w:val="6"/>
            </w:numPr>
          </w:pPr>
          <w:r>
            <w:t>S</w:t>
          </w:r>
          <w:r w:rsidR="005B1D87" w:rsidRPr="0083614C">
            <w:t>ommaire</w:t>
          </w:r>
          <w:bookmarkEnd w:id="0"/>
        </w:p>
        <w:p w14:paraId="17569928" w14:textId="77777777" w:rsidR="00DC274F" w:rsidRDefault="00FE5BC7" w:rsidP="00DC274F">
          <w:pPr>
            <w:ind w:firstLine="360"/>
            <w:rPr>
              <w:b/>
              <w:bCs/>
            </w:rPr>
          </w:pPr>
          <w:r w:rsidRPr="00FA477A">
            <w:rPr>
              <w:b/>
              <w:bCs/>
            </w:rPr>
            <w:t xml:space="preserve">Table des matières </w:t>
          </w:r>
        </w:p>
        <w:p w14:paraId="0A01D383" w14:textId="34C226C8" w:rsidR="00FE5BC7" w:rsidRPr="00DC274F" w:rsidRDefault="00FE5BC7" w:rsidP="00DC274F">
          <w:pPr>
            <w:ind w:firstLine="360"/>
            <w:rPr>
              <w:b/>
              <w:bCs/>
            </w:rPr>
          </w:pPr>
          <w:r w:rsidRPr="00FE5BC7">
            <w:t xml:space="preserve">  </w:t>
          </w:r>
        </w:p>
        <w:p w14:paraId="65D8305E" w14:textId="40810BAF" w:rsidR="00FE5BC7" w:rsidRDefault="00FE5BC7" w:rsidP="00FE5BC7">
          <w:pPr>
            <w:ind w:left="708"/>
          </w:pPr>
          <w:r w:rsidRPr="00FE5BC7">
            <w:t>Création du compte dans l’AD : ...........................................................................................</w:t>
          </w:r>
          <w:r>
            <w:t>................................</w:t>
          </w:r>
          <w:r w:rsidR="00DC274F">
            <w:t>3</w:t>
          </w:r>
          <w:r w:rsidR="00DA5747">
            <w:t>-5</w:t>
          </w:r>
        </w:p>
        <w:p w14:paraId="5A633EE1" w14:textId="79ABA8A9" w:rsidR="00FE5BC7" w:rsidRDefault="00FE5BC7" w:rsidP="00FE5BC7">
          <w:pPr>
            <w:ind w:left="708"/>
          </w:pPr>
          <w:r w:rsidRPr="00FE5BC7">
            <w:t xml:space="preserve">Configuration du compte </w:t>
          </w:r>
          <w:proofErr w:type="spellStart"/>
          <w:r w:rsidRPr="00FE5BC7">
            <w:t>AzAD</w:t>
          </w:r>
          <w:proofErr w:type="spellEnd"/>
          <w:r w:rsidRPr="00FE5BC7">
            <w:t xml:space="preserve"> :</w:t>
          </w:r>
          <w:r>
            <w:t xml:space="preserve"> </w:t>
          </w:r>
          <w:r w:rsidRPr="00FE5BC7">
            <w:t>..........................................................................................</w:t>
          </w:r>
          <w:r>
            <w:t>................................</w:t>
          </w:r>
          <w:r w:rsidR="00DC274F">
            <w:t>..</w:t>
          </w:r>
          <w:r w:rsidR="006447D9">
            <w:t>.</w:t>
          </w:r>
          <w:r w:rsidR="00DA5747">
            <w:t>5</w:t>
          </w:r>
        </w:p>
        <w:p w14:paraId="5B9E7E65" w14:textId="4FD18458" w:rsidR="005B1D87" w:rsidRPr="0083614C" w:rsidRDefault="00FE5BC7" w:rsidP="00FE5BC7">
          <w:pPr>
            <w:ind w:left="708"/>
          </w:pPr>
          <w:r w:rsidRPr="00FE5BC7">
            <w:t xml:space="preserve">Configuration </w:t>
          </w:r>
          <w:r>
            <w:t>Teams</w:t>
          </w:r>
          <w:r w:rsidRPr="00FE5BC7">
            <w:t xml:space="preserve"> : .........................................................................................................</w:t>
          </w:r>
          <w:r>
            <w:t>.........................................</w:t>
          </w:r>
          <w:r w:rsidR="006447D9">
            <w:t>6</w:t>
          </w:r>
        </w:p>
      </w:sdtContent>
    </w:sdt>
    <w:p w14:paraId="0CB688D3" w14:textId="51ABC2BE" w:rsidR="002232A5" w:rsidRPr="0083614C" w:rsidRDefault="002232A5" w:rsidP="00D30D7E"/>
    <w:p w14:paraId="455AE6CA" w14:textId="4C4B4A13" w:rsidR="002232A5" w:rsidRPr="0083614C" w:rsidRDefault="002232A5" w:rsidP="00D30D7E"/>
    <w:p w14:paraId="4F51B8ED" w14:textId="0CDD7858" w:rsidR="00DF644A" w:rsidRDefault="00DF644A">
      <w:pPr>
        <w:spacing w:after="160" w:line="259" w:lineRule="auto"/>
      </w:pPr>
    </w:p>
    <w:p w14:paraId="6D932304" w14:textId="77777777" w:rsidR="00FF5016" w:rsidRDefault="00FF5016">
      <w:pPr>
        <w:spacing w:after="160" w:line="259" w:lineRule="auto"/>
      </w:pPr>
    </w:p>
    <w:p w14:paraId="389D60A0" w14:textId="77777777" w:rsidR="00FF5016" w:rsidRDefault="00FF5016">
      <w:pPr>
        <w:spacing w:after="160" w:line="259" w:lineRule="auto"/>
      </w:pPr>
    </w:p>
    <w:p w14:paraId="0DBE4F74" w14:textId="77777777" w:rsidR="00C02257" w:rsidRDefault="00C02257">
      <w:pPr>
        <w:spacing w:after="160" w:line="259" w:lineRule="auto"/>
      </w:pPr>
    </w:p>
    <w:p w14:paraId="2A47EC0B" w14:textId="77777777" w:rsidR="00C02257" w:rsidRDefault="00C02257">
      <w:pPr>
        <w:spacing w:after="160" w:line="259" w:lineRule="auto"/>
      </w:pPr>
    </w:p>
    <w:p w14:paraId="73561110" w14:textId="77777777" w:rsidR="00C02257" w:rsidRDefault="00C02257">
      <w:pPr>
        <w:spacing w:after="160" w:line="259" w:lineRule="auto"/>
      </w:pPr>
    </w:p>
    <w:p w14:paraId="7DBC56B9" w14:textId="77777777" w:rsidR="00C02257" w:rsidRDefault="00C02257">
      <w:pPr>
        <w:spacing w:after="160" w:line="259" w:lineRule="auto"/>
      </w:pPr>
    </w:p>
    <w:p w14:paraId="6F379171" w14:textId="77777777" w:rsidR="00C02257" w:rsidRDefault="00C02257">
      <w:pPr>
        <w:spacing w:after="160" w:line="259" w:lineRule="auto"/>
      </w:pPr>
    </w:p>
    <w:p w14:paraId="6DF8DD1D" w14:textId="77777777" w:rsidR="00C02257" w:rsidRDefault="00C02257">
      <w:pPr>
        <w:spacing w:after="160" w:line="259" w:lineRule="auto"/>
      </w:pPr>
    </w:p>
    <w:p w14:paraId="78A1D229" w14:textId="77777777" w:rsidR="00C02257" w:rsidRDefault="00C02257">
      <w:pPr>
        <w:spacing w:after="160" w:line="259" w:lineRule="auto"/>
      </w:pPr>
    </w:p>
    <w:p w14:paraId="26D155DD" w14:textId="77777777" w:rsidR="00C02257" w:rsidRDefault="00C02257">
      <w:pPr>
        <w:spacing w:after="160" w:line="259" w:lineRule="auto"/>
      </w:pPr>
    </w:p>
    <w:p w14:paraId="3C390EC0" w14:textId="77777777" w:rsidR="00C02257" w:rsidRDefault="00C02257">
      <w:pPr>
        <w:spacing w:after="160" w:line="259" w:lineRule="auto"/>
      </w:pPr>
    </w:p>
    <w:p w14:paraId="7ED08C9D" w14:textId="77777777" w:rsidR="00C02257" w:rsidRDefault="00C02257">
      <w:pPr>
        <w:spacing w:after="160" w:line="259" w:lineRule="auto"/>
      </w:pPr>
    </w:p>
    <w:p w14:paraId="5F81F849" w14:textId="77777777" w:rsidR="00C02257" w:rsidRDefault="00C02257">
      <w:pPr>
        <w:spacing w:after="160" w:line="259" w:lineRule="auto"/>
      </w:pPr>
    </w:p>
    <w:p w14:paraId="7773ABD6" w14:textId="77777777" w:rsidR="00C02257" w:rsidRDefault="00C02257">
      <w:pPr>
        <w:spacing w:after="160" w:line="259" w:lineRule="auto"/>
      </w:pPr>
    </w:p>
    <w:p w14:paraId="6D8B7814" w14:textId="77777777" w:rsidR="00C02257" w:rsidRDefault="00C02257">
      <w:pPr>
        <w:spacing w:after="160" w:line="259" w:lineRule="auto"/>
      </w:pPr>
    </w:p>
    <w:p w14:paraId="4E24737B" w14:textId="77777777" w:rsidR="00C02257" w:rsidRDefault="00C02257">
      <w:pPr>
        <w:spacing w:after="160" w:line="259" w:lineRule="auto"/>
      </w:pPr>
    </w:p>
    <w:p w14:paraId="2B687135" w14:textId="77777777" w:rsidR="00C02257" w:rsidRDefault="00C02257">
      <w:pPr>
        <w:spacing w:after="160" w:line="259" w:lineRule="auto"/>
      </w:pPr>
    </w:p>
    <w:p w14:paraId="02B2F5FF" w14:textId="77777777" w:rsidR="00C02257" w:rsidRDefault="00C02257">
      <w:pPr>
        <w:spacing w:after="160" w:line="259" w:lineRule="auto"/>
      </w:pPr>
    </w:p>
    <w:p w14:paraId="12D2332C" w14:textId="77777777" w:rsidR="00C02257" w:rsidRDefault="00C02257">
      <w:pPr>
        <w:spacing w:after="160" w:line="259" w:lineRule="auto"/>
      </w:pPr>
    </w:p>
    <w:p w14:paraId="5124D3DA" w14:textId="77777777" w:rsidR="00C02257" w:rsidRDefault="00C02257">
      <w:pPr>
        <w:spacing w:after="160" w:line="259" w:lineRule="auto"/>
      </w:pPr>
    </w:p>
    <w:p w14:paraId="5EA922E6" w14:textId="77777777" w:rsidR="00FF5016" w:rsidRDefault="00FF5016">
      <w:pPr>
        <w:spacing w:after="160" w:line="259" w:lineRule="auto"/>
      </w:pPr>
    </w:p>
    <w:p w14:paraId="7DE6D7B0" w14:textId="77777777" w:rsidR="00FF5016" w:rsidRPr="0083614C" w:rsidRDefault="00FF5016">
      <w:pPr>
        <w:spacing w:after="160" w:line="259" w:lineRule="auto"/>
      </w:pPr>
    </w:p>
    <w:p w14:paraId="0D30362A" w14:textId="661554B4" w:rsidR="005B1D87" w:rsidRPr="0083614C" w:rsidRDefault="0009516A" w:rsidP="00530571">
      <w:pPr>
        <w:pStyle w:val="GrandePartie"/>
      </w:pPr>
      <w:bookmarkStart w:id="1" w:name="_Toc187136286"/>
      <w:r w:rsidRPr="0083614C">
        <w:lastRenderedPageBreak/>
        <w:t xml:space="preserve">Création du compte </w:t>
      </w:r>
      <w:r w:rsidR="00C54A1F" w:rsidRPr="0083614C">
        <w:t>A</w:t>
      </w:r>
      <w:r w:rsidRPr="0083614C">
        <w:t xml:space="preserve">ctive </w:t>
      </w:r>
      <w:r w:rsidR="00C54A1F" w:rsidRPr="0083614C">
        <w:t>D</w:t>
      </w:r>
      <w:r w:rsidRPr="0083614C">
        <w:t>irectory (</w:t>
      </w:r>
      <w:r w:rsidR="00C54A1F" w:rsidRPr="0083614C">
        <w:t>AD</w:t>
      </w:r>
      <w:r w:rsidRPr="0083614C">
        <w:t>)</w:t>
      </w:r>
      <w:bookmarkEnd w:id="1"/>
    </w:p>
    <w:p w14:paraId="0D9AA97A" w14:textId="613FC407" w:rsidR="00A272B3" w:rsidRPr="0083614C" w:rsidRDefault="00115ADB" w:rsidP="00A272B3">
      <w:pPr>
        <w:pStyle w:val="SousPart"/>
      </w:pPr>
      <w:bookmarkStart w:id="2" w:name="_Toc187136287"/>
      <w:r>
        <w:t xml:space="preserve"> </w:t>
      </w:r>
      <w:r w:rsidR="0009516A" w:rsidRPr="0083614C">
        <w:t>Création de l’utilisateur</w:t>
      </w:r>
      <w:bookmarkEnd w:id="2"/>
    </w:p>
    <w:p w14:paraId="016453FD" w14:textId="77777777" w:rsidR="005B1D87" w:rsidRPr="0083614C" w:rsidRDefault="005B1D87" w:rsidP="00D30D7E"/>
    <w:p w14:paraId="00F6B9E6" w14:textId="2CF7BD6A" w:rsidR="0009516A" w:rsidRPr="0083614C" w:rsidRDefault="0009516A" w:rsidP="004B6E3C">
      <w:pPr>
        <w:pStyle w:val="Paragraphedeliste"/>
        <w:numPr>
          <w:ilvl w:val="0"/>
          <w:numId w:val="1"/>
        </w:numPr>
      </w:pPr>
      <w:r w:rsidRPr="0083614C">
        <w:t xml:space="preserve">Se connecter au serveur </w:t>
      </w:r>
      <w:r w:rsidR="000D4BEF" w:rsidRPr="0083614C">
        <w:t xml:space="preserve">avec son compte </w:t>
      </w:r>
      <w:r w:rsidR="00E00391">
        <w:t>Admin</w:t>
      </w:r>
      <w:r w:rsidR="000D4BEF" w:rsidRPr="0083614C">
        <w:t xml:space="preserve"> </w:t>
      </w:r>
      <w:r w:rsidRPr="0083614C">
        <w:t xml:space="preserve">et y ouvrir la console de gestion </w:t>
      </w:r>
      <w:r w:rsidR="000D4BEF" w:rsidRPr="0083614C">
        <w:t>« Console Management</w:t>
      </w:r>
      <w:r w:rsidRPr="0083614C">
        <w:t> ».</w:t>
      </w:r>
    </w:p>
    <w:p w14:paraId="14466DBF" w14:textId="1BF4626D" w:rsidR="000B2B61" w:rsidRPr="0083614C" w:rsidRDefault="000D4BEF" w:rsidP="000D4BEF">
      <w:pPr>
        <w:jc w:val="center"/>
      </w:pPr>
      <w:r w:rsidRPr="0083614C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970B4AF" wp14:editId="0BB8158A">
                <wp:simplePos x="0" y="0"/>
                <wp:positionH relativeFrom="column">
                  <wp:posOffset>1146810</wp:posOffset>
                </wp:positionH>
                <wp:positionV relativeFrom="paragraph">
                  <wp:posOffset>693420</wp:posOffset>
                </wp:positionV>
                <wp:extent cx="914400" cy="923925"/>
                <wp:effectExtent l="0" t="0" r="19050" b="28575"/>
                <wp:wrapNone/>
                <wp:docPr id="25" name="El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239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CEEE44" id="Ellipse 25" o:spid="_x0000_s1026" style="position:absolute;margin-left:90.3pt;margin-top:54.6pt;width:1in;height:72.7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" filled="f" strokecolor="red" strokeweight="1.5pt">
                <v:stroke joinstyle="miter"/>
              </v:oval>
            </w:pict>
          </mc:Fallback>
        </mc:AlternateContent>
      </w:r>
      <w:r w:rsidR="00E85C14" w:rsidRPr="0083614C">
        <w:rPr>
          <w:noProof/>
        </w:rPr>
        <w:drawing>
          <wp:inline distT="0" distB="0" distL="0" distR="0" wp14:anchorId="2618DF19" wp14:editId="0191AECE">
            <wp:extent cx="3990975" cy="3403834"/>
            <wp:effectExtent l="0" t="0" r="0" b="635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604" cy="340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10D0" w14:textId="55B8EAD4" w:rsidR="0027594B" w:rsidRPr="0083614C" w:rsidRDefault="0027594B" w:rsidP="000B2B61"/>
    <w:p w14:paraId="3215BD1B" w14:textId="77777777" w:rsidR="0027594B" w:rsidRPr="0083614C" w:rsidRDefault="0027594B" w:rsidP="000B2B61"/>
    <w:p w14:paraId="6CECF868" w14:textId="5A05FD0E" w:rsidR="0009516A" w:rsidRPr="0083614C" w:rsidRDefault="0009516A" w:rsidP="004B6E3C">
      <w:pPr>
        <w:pStyle w:val="Paragraphedeliste"/>
        <w:numPr>
          <w:ilvl w:val="0"/>
          <w:numId w:val="1"/>
        </w:numPr>
        <w:spacing w:line="259" w:lineRule="auto"/>
      </w:pPr>
      <w:bookmarkStart w:id="3" w:name="_Hlk495509541"/>
      <w:r w:rsidRPr="0083614C">
        <w:t>Créer un utilisateur dans l’OU</w:t>
      </w:r>
      <w:r w:rsidR="0084247F" w:rsidRPr="0083614C">
        <w:t xml:space="preserve"> </w:t>
      </w:r>
      <w:r w:rsidR="00BA7E93">
        <w:t>associé</w:t>
      </w:r>
      <w:r w:rsidR="0084247F" w:rsidRPr="0083614C">
        <w:t xml:space="preserve"> </w:t>
      </w:r>
      <w:r w:rsidRPr="0083614C">
        <w:t xml:space="preserve">: </w:t>
      </w:r>
    </w:p>
    <w:bookmarkEnd w:id="3"/>
    <w:p w14:paraId="5455E45E" w14:textId="77777777" w:rsidR="00F0208C" w:rsidRPr="0083614C" w:rsidRDefault="00F0208C" w:rsidP="00F0208C">
      <w:pPr>
        <w:spacing w:line="259" w:lineRule="auto"/>
      </w:pPr>
    </w:p>
    <w:p w14:paraId="47654120" w14:textId="3078FCB0" w:rsidR="00DC3FB4" w:rsidRPr="0083614C" w:rsidRDefault="002F06D0" w:rsidP="0083614C">
      <w:pPr>
        <w:jc w:val="center"/>
      </w:pPr>
      <w:r w:rsidRPr="002F06D0">
        <w:rPr>
          <w:noProof/>
        </w:rPr>
        <w:t xml:space="preserve"> </w:t>
      </w:r>
      <w:r w:rsidR="0031772D" w:rsidRPr="0031772D">
        <w:rPr>
          <w:noProof/>
        </w:rPr>
        <w:drawing>
          <wp:inline distT="0" distB="0" distL="0" distR="0" wp14:anchorId="5156F68C" wp14:editId="18C01854">
            <wp:extent cx="4048690" cy="1762371"/>
            <wp:effectExtent l="0" t="0" r="9525" b="9525"/>
            <wp:docPr id="509204546" name="Image 1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04546" name="Image 1" descr="Une image contenant texte, capture d’écran, Police, blanc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D5BD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76FB5529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2AA2B563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335C0E9B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0C053987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29890EC9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1721AFE4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0BBAEC5A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21DB6F76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6135B852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161E4EF4" w14:textId="7A4FC496" w:rsidR="00861D07" w:rsidRPr="0083614C" w:rsidRDefault="00861D07" w:rsidP="0031772D">
      <w:pPr>
        <w:pStyle w:val="Instructions"/>
        <w:numPr>
          <w:ilvl w:val="0"/>
          <w:numId w:val="0"/>
        </w:numPr>
        <w:ind w:left="720" w:hanging="360"/>
        <w:jc w:val="center"/>
      </w:pPr>
      <w:r w:rsidRPr="0083614C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1CB8B53" wp14:editId="67F8B2BD">
                <wp:simplePos x="0" y="0"/>
                <wp:positionH relativeFrom="column">
                  <wp:posOffset>7439025</wp:posOffset>
                </wp:positionH>
                <wp:positionV relativeFrom="paragraph">
                  <wp:posOffset>2733675</wp:posOffset>
                </wp:positionV>
                <wp:extent cx="409575" cy="257175"/>
                <wp:effectExtent l="0" t="0" r="28575" b="28575"/>
                <wp:wrapNone/>
                <wp:docPr id="42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571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4CA36" id="Ellipse 42" o:spid="_x0000_s1026" style="position:absolute;margin-left:585.75pt;margin-top:215.25pt;width:32.25pt;height:20.2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" filled="f" strokecolor="red" strokeweight="1.5pt">
                <v:stroke joinstyle="miter"/>
              </v:oval>
            </w:pict>
          </mc:Fallback>
        </mc:AlternateContent>
      </w:r>
    </w:p>
    <w:p w14:paraId="17C04332" w14:textId="77777777" w:rsidR="00BA7E93" w:rsidRDefault="00BA7E93" w:rsidP="00262341">
      <w:pPr>
        <w:spacing w:line="259" w:lineRule="auto"/>
      </w:pPr>
    </w:p>
    <w:p w14:paraId="338A14A4" w14:textId="5EFF86E7" w:rsidR="00145177" w:rsidRDefault="00262341" w:rsidP="004B6E3C">
      <w:pPr>
        <w:pStyle w:val="Instructions"/>
        <w:numPr>
          <w:ilvl w:val="0"/>
          <w:numId w:val="4"/>
        </w:numPr>
      </w:pPr>
      <w:r>
        <w:lastRenderedPageBreak/>
        <w:t>On rentre les informations de la fiche</w:t>
      </w:r>
    </w:p>
    <w:p w14:paraId="7A0CDF5A" w14:textId="77777777" w:rsidR="00BA7E93" w:rsidRPr="0083614C" w:rsidRDefault="00BA7E93" w:rsidP="00262341">
      <w:pPr>
        <w:spacing w:line="259" w:lineRule="auto"/>
      </w:pPr>
    </w:p>
    <w:p w14:paraId="257C656A" w14:textId="77777777" w:rsidR="00CA5DA2" w:rsidRDefault="00CA5DA2" w:rsidP="00262341">
      <w:pPr>
        <w:pStyle w:val="Puces"/>
        <w:numPr>
          <w:ilvl w:val="0"/>
          <w:numId w:val="0"/>
        </w:numPr>
        <w:rPr>
          <w:noProof/>
        </w:rPr>
      </w:pPr>
    </w:p>
    <w:p w14:paraId="581667DB" w14:textId="1270A7AE" w:rsidR="00CA5DA2" w:rsidRDefault="00BD3E16" w:rsidP="00240DE4">
      <w:pPr>
        <w:pStyle w:val="Puces"/>
        <w:numPr>
          <w:ilvl w:val="0"/>
          <w:numId w:val="0"/>
        </w:num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70" behindDoc="0" locked="0" layoutInCell="1" allowOverlap="1" wp14:anchorId="0A44AA87" wp14:editId="508C6486">
                <wp:simplePos x="0" y="0"/>
                <wp:positionH relativeFrom="column">
                  <wp:posOffset>2724150</wp:posOffset>
                </wp:positionH>
                <wp:positionV relativeFrom="paragraph">
                  <wp:posOffset>365125</wp:posOffset>
                </wp:positionV>
                <wp:extent cx="609600" cy="184150"/>
                <wp:effectExtent l="0" t="0" r="19050" b="25400"/>
                <wp:wrapNone/>
                <wp:docPr id="205510811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841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4A16F" id="Rectangle 12" o:spid="_x0000_s1026" style="position:absolute;margin-left:214.5pt;margin-top:28.75pt;width:48pt;height:14.5pt;z-index:251659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" fillcolor="black [3213]" strokecolor="#091723 [484]" strokeweight="1pt"/>
            </w:pict>
          </mc:Fallback>
        </mc:AlternateContent>
      </w:r>
      <w:r w:rsidR="007F4C6B">
        <w:rPr>
          <w:noProof/>
        </w:rPr>
        <mc:AlternateContent>
          <mc:Choice Requires="wps">
            <w:drawing>
              <wp:anchor distT="0" distB="0" distL="114300" distR="114300" simplePos="0" relativeHeight="251661318" behindDoc="0" locked="0" layoutInCell="1" allowOverlap="1" wp14:anchorId="4307270E" wp14:editId="7DB94FB2">
                <wp:simplePos x="0" y="0"/>
                <wp:positionH relativeFrom="column">
                  <wp:posOffset>2057400</wp:posOffset>
                </wp:positionH>
                <wp:positionV relativeFrom="paragraph">
                  <wp:posOffset>1790700</wp:posOffset>
                </wp:positionV>
                <wp:extent cx="609600" cy="184150"/>
                <wp:effectExtent l="0" t="0" r="19050" b="25400"/>
                <wp:wrapNone/>
                <wp:docPr id="135341135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841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10882" id="Rectangle 12" o:spid="_x0000_s1026" style="position:absolute;margin-left:162pt;margin-top:141pt;width:48pt;height:14.5pt;z-index:251661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" fillcolor="black [3213]" strokecolor="#091723 [484]" strokeweight="1pt"/>
            </w:pict>
          </mc:Fallback>
        </mc:AlternateContent>
      </w:r>
      <w:r w:rsidR="00240DE4" w:rsidRPr="00240DE4">
        <w:rPr>
          <w:noProof/>
        </w:rPr>
        <w:drawing>
          <wp:inline distT="0" distB="0" distL="0" distR="0" wp14:anchorId="563190A4" wp14:editId="6DDC9AE4">
            <wp:extent cx="2792597" cy="2415575"/>
            <wp:effectExtent l="0" t="0" r="8255" b="3810"/>
            <wp:docPr id="1865585510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85510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2839" cy="242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1E86" w14:textId="29A96A8D" w:rsidR="004A5D6C" w:rsidRPr="0083614C" w:rsidRDefault="00164D18" w:rsidP="00262341">
      <w:pPr>
        <w:pStyle w:val="Puces"/>
        <w:numPr>
          <w:ilvl w:val="0"/>
          <w:numId w:val="0"/>
        </w:numPr>
      </w:pPr>
      <w:r>
        <w:t xml:space="preserve"> </w:t>
      </w:r>
    </w:p>
    <w:p w14:paraId="32CD3AC9" w14:textId="77777777" w:rsidR="004A5D6C" w:rsidRPr="0083614C" w:rsidRDefault="004A5D6C" w:rsidP="004A5D6C">
      <w:pPr>
        <w:pStyle w:val="Instructions"/>
        <w:numPr>
          <w:ilvl w:val="0"/>
          <w:numId w:val="0"/>
        </w:numPr>
      </w:pPr>
    </w:p>
    <w:p w14:paraId="5A03B02E" w14:textId="7117A2CB" w:rsidR="0009516A" w:rsidRPr="0083614C" w:rsidRDefault="0009516A" w:rsidP="0009516A">
      <w:pPr>
        <w:pStyle w:val="Instructions"/>
      </w:pPr>
      <w:r w:rsidRPr="0083614C">
        <w:t>Cliquer sur « </w:t>
      </w:r>
      <w:r w:rsidRPr="0083614C">
        <w:rPr>
          <w:u w:val="single"/>
        </w:rPr>
        <w:t>Next</w:t>
      </w:r>
      <w:r w:rsidRPr="0083614C">
        <w:t> » puis entrer les informations suivantes :</w:t>
      </w:r>
    </w:p>
    <w:p w14:paraId="5A8AAEA0" w14:textId="5DB0C59A" w:rsidR="0009516A" w:rsidRPr="0083614C" w:rsidRDefault="0009516A" w:rsidP="004B6E3C">
      <w:pPr>
        <w:pStyle w:val="Paragraphedeliste"/>
        <w:numPr>
          <w:ilvl w:val="1"/>
          <w:numId w:val="1"/>
        </w:numPr>
        <w:spacing w:line="259" w:lineRule="auto"/>
      </w:pPr>
      <w:proofErr w:type="spellStart"/>
      <w:r w:rsidRPr="0083614C">
        <w:rPr>
          <w:u w:val="single"/>
        </w:rPr>
        <w:t>Password</w:t>
      </w:r>
      <w:proofErr w:type="spellEnd"/>
      <w:r w:rsidRPr="0083614C">
        <w:t xml:space="preserve"> (et </w:t>
      </w:r>
      <w:proofErr w:type="spellStart"/>
      <w:r w:rsidRPr="0083614C">
        <w:rPr>
          <w:u w:val="single"/>
        </w:rPr>
        <w:t>Confirm</w:t>
      </w:r>
      <w:proofErr w:type="spellEnd"/>
      <w:r w:rsidRPr="0083614C">
        <w:rPr>
          <w:u w:val="single"/>
        </w:rPr>
        <w:t xml:space="preserve"> </w:t>
      </w:r>
      <w:proofErr w:type="spellStart"/>
      <w:r w:rsidRPr="0083614C">
        <w:rPr>
          <w:u w:val="single"/>
        </w:rPr>
        <w:t>password</w:t>
      </w:r>
      <w:proofErr w:type="spellEnd"/>
      <w:r w:rsidRPr="0083614C">
        <w:t xml:space="preserve">) : utiliser le mot de passe </w:t>
      </w:r>
      <w:r w:rsidR="00CA5DA2">
        <w:t>générique</w:t>
      </w:r>
      <w:r w:rsidR="00C234BF">
        <w:t xml:space="preserve"> (l’utilisateur le changera à son arrivé) </w:t>
      </w:r>
    </w:p>
    <w:p w14:paraId="155A08C5" w14:textId="258BCDFA" w:rsidR="0009516A" w:rsidRPr="0083614C" w:rsidRDefault="0009516A" w:rsidP="004B6E3C">
      <w:pPr>
        <w:pStyle w:val="Paragraphedeliste"/>
        <w:numPr>
          <w:ilvl w:val="1"/>
          <w:numId w:val="1"/>
        </w:numPr>
        <w:spacing w:line="259" w:lineRule="auto"/>
      </w:pPr>
      <w:r w:rsidRPr="0083614C">
        <w:t>Ne cocher aucune case de paramétrage du compte</w:t>
      </w:r>
      <w:r w:rsidR="00C30F1A" w:rsidRPr="0083614C">
        <w:t xml:space="preserve"> </w:t>
      </w:r>
      <w:r w:rsidR="000B45F5" w:rsidRPr="0083614C">
        <w:t>(décocher celle qui l’est par défaut).</w:t>
      </w:r>
    </w:p>
    <w:p w14:paraId="3A0F1C79" w14:textId="77777777" w:rsidR="0009516A" w:rsidRPr="0083614C" w:rsidRDefault="0009516A" w:rsidP="0009516A">
      <w:pPr>
        <w:pStyle w:val="Instructions"/>
        <w:numPr>
          <w:ilvl w:val="0"/>
          <w:numId w:val="0"/>
        </w:numPr>
      </w:pPr>
    </w:p>
    <w:p w14:paraId="70C41C8E" w14:textId="36B56542" w:rsidR="0009516A" w:rsidRDefault="0009516A" w:rsidP="004B6E3C">
      <w:pPr>
        <w:pStyle w:val="Paragraphedeliste"/>
        <w:numPr>
          <w:ilvl w:val="0"/>
          <w:numId w:val="1"/>
        </w:numPr>
        <w:spacing w:line="259" w:lineRule="auto"/>
      </w:pPr>
      <w:r w:rsidRPr="0083614C">
        <w:t>Cliquer sur « </w:t>
      </w:r>
      <w:r w:rsidRPr="0083614C">
        <w:rPr>
          <w:u w:val="single"/>
        </w:rPr>
        <w:t>Next</w:t>
      </w:r>
      <w:r w:rsidRPr="0083614C">
        <w:t> » puis valider en cliquant sur « </w:t>
      </w:r>
      <w:r w:rsidRPr="0083614C">
        <w:rPr>
          <w:u w:val="single"/>
        </w:rPr>
        <w:t>Finish</w:t>
      </w:r>
      <w:r w:rsidRPr="0083614C">
        <w:t> ».</w:t>
      </w:r>
    </w:p>
    <w:p w14:paraId="45D40E96" w14:textId="473FE3B0" w:rsidR="00D228B7" w:rsidRDefault="00D228B7" w:rsidP="00D228B7">
      <w:pPr>
        <w:spacing w:line="259" w:lineRule="auto"/>
        <w:ind w:left="360"/>
      </w:pPr>
    </w:p>
    <w:p w14:paraId="279226DC" w14:textId="06DD7716" w:rsidR="005A4B83" w:rsidRDefault="00DC5AE9" w:rsidP="004B6E3C">
      <w:pPr>
        <w:pStyle w:val="Paragraphedeliste"/>
        <w:numPr>
          <w:ilvl w:val="0"/>
          <w:numId w:val="1"/>
        </w:numPr>
        <w:spacing w:line="259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6" behindDoc="0" locked="0" layoutInCell="1" allowOverlap="1" wp14:anchorId="0CD4BB01" wp14:editId="1FDED6A6">
                <wp:simplePos x="0" y="0"/>
                <wp:positionH relativeFrom="column">
                  <wp:posOffset>2584450</wp:posOffset>
                </wp:positionH>
                <wp:positionV relativeFrom="paragraph">
                  <wp:posOffset>1327150</wp:posOffset>
                </wp:positionV>
                <wp:extent cx="1885950" cy="488950"/>
                <wp:effectExtent l="0" t="0" r="19050" b="25400"/>
                <wp:wrapNone/>
                <wp:docPr id="88111877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4889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75069" id="Rectangle 12" o:spid="_x0000_s1026" style="position:absolute;margin-left:203.5pt;margin-top:104.5pt;width:148.5pt;height:38.5pt;z-index:251663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" fillcolor="black [3213]" strokecolor="#091723 [484]" strokeweight="1pt"/>
            </w:pict>
          </mc:Fallback>
        </mc:AlternateContent>
      </w:r>
      <w:r w:rsidR="00B55E79">
        <w:t>On ajoute les informations manquantes comme la date</w:t>
      </w:r>
      <w:r w:rsidR="009E30B1">
        <w:t xml:space="preserve"> du compte, son numéro et ses fonctions.</w:t>
      </w:r>
      <w:r w:rsidR="005A4B83" w:rsidRPr="005A4B83">
        <w:rPr>
          <w:noProof/>
        </w:rPr>
        <w:t xml:space="preserve"> </w:t>
      </w:r>
      <w:r w:rsidR="005A4B83" w:rsidRPr="00B55E79">
        <w:rPr>
          <w:noProof/>
        </w:rPr>
        <w:drawing>
          <wp:inline distT="0" distB="0" distL="0" distR="0" wp14:anchorId="68D8F735" wp14:editId="4563D413">
            <wp:extent cx="2114550" cy="2830830"/>
            <wp:effectExtent l="0" t="0" r="0" b="7620"/>
            <wp:docPr id="1003975554" name="Image 1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75554" name="Image 1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2507" cy="285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7DD6" w14:textId="77777777" w:rsidR="005A4B83" w:rsidRDefault="005A4B83" w:rsidP="00DC5AE9">
      <w:pPr>
        <w:spacing w:line="259" w:lineRule="auto"/>
        <w:jc w:val="center"/>
      </w:pPr>
    </w:p>
    <w:p w14:paraId="1BD84452" w14:textId="149B1100" w:rsidR="005A4B83" w:rsidRDefault="00DC5AE9" w:rsidP="005A4B83">
      <w:pPr>
        <w:spacing w:line="259" w:lineRule="auto"/>
        <w:jc w:val="center"/>
      </w:pPr>
      <w:r w:rsidRPr="00DC5AE9">
        <w:rPr>
          <w:noProof/>
        </w:rPr>
        <w:drawing>
          <wp:inline distT="0" distB="0" distL="0" distR="0" wp14:anchorId="1BE7E69F" wp14:editId="2A872F64">
            <wp:extent cx="2222500" cy="799513"/>
            <wp:effectExtent l="0" t="0" r="6350" b="635"/>
            <wp:docPr id="2049695438" name="Image 1" descr="Une image contenant texte, capture d’écran, Polic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5438" name="Image 1" descr="Une image contenant texte, capture d’écran, Police, Rectangl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927" cy="80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77C7" w14:textId="77777777" w:rsidR="005A4B83" w:rsidRDefault="005A4B83" w:rsidP="005A4B83">
      <w:pPr>
        <w:spacing w:line="259" w:lineRule="auto"/>
        <w:jc w:val="center"/>
      </w:pPr>
    </w:p>
    <w:p w14:paraId="3B1E74C0" w14:textId="77777777" w:rsidR="005A4B83" w:rsidRDefault="005A4B83" w:rsidP="005A4B83">
      <w:pPr>
        <w:spacing w:line="259" w:lineRule="auto"/>
        <w:jc w:val="center"/>
      </w:pPr>
    </w:p>
    <w:p w14:paraId="171C040B" w14:textId="77777777" w:rsidR="005A4B83" w:rsidRDefault="005A4B83" w:rsidP="005A4B83">
      <w:pPr>
        <w:spacing w:line="259" w:lineRule="auto"/>
        <w:jc w:val="center"/>
      </w:pPr>
    </w:p>
    <w:p w14:paraId="320F57FA" w14:textId="77777777" w:rsidR="005A4B83" w:rsidRDefault="005A4B83" w:rsidP="005A4B83">
      <w:pPr>
        <w:spacing w:line="259" w:lineRule="auto"/>
        <w:jc w:val="center"/>
      </w:pPr>
    </w:p>
    <w:p w14:paraId="7073B73D" w14:textId="68D66EC5" w:rsidR="005A4B83" w:rsidRDefault="005A4B83" w:rsidP="004B6E3C">
      <w:pPr>
        <w:pStyle w:val="Paragraphedeliste"/>
        <w:numPr>
          <w:ilvl w:val="0"/>
          <w:numId w:val="1"/>
        </w:numPr>
        <w:spacing w:line="259" w:lineRule="auto"/>
      </w:pPr>
      <w:r>
        <w:t>Et les groupes qui permettront des accès à des fichiers sur les serveurs réseaux.</w:t>
      </w:r>
    </w:p>
    <w:p w14:paraId="2B0AA7D3" w14:textId="4DACAD66" w:rsidR="00AA623D" w:rsidRDefault="00AA623D" w:rsidP="00AA623D">
      <w:pPr>
        <w:spacing w:line="259" w:lineRule="auto"/>
      </w:pPr>
    </w:p>
    <w:p w14:paraId="60DE7527" w14:textId="056457A8" w:rsidR="00AA623D" w:rsidRDefault="00AA623D" w:rsidP="00AA623D">
      <w:pPr>
        <w:spacing w:line="259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14" behindDoc="0" locked="0" layoutInCell="1" allowOverlap="1" wp14:anchorId="2E6ABF6F" wp14:editId="2B85D755">
                <wp:simplePos x="0" y="0"/>
                <wp:positionH relativeFrom="column">
                  <wp:posOffset>2889250</wp:posOffset>
                </wp:positionH>
                <wp:positionV relativeFrom="paragraph">
                  <wp:posOffset>851535</wp:posOffset>
                </wp:positionV>
                <wp:extent cx="1352550" cy="781050"/>
                <wp:effectExtent l="0" t="0" r="19050" b="19050"/>
                <wp:wrapNone/>
                <wp:docPr id="116897788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781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3FD81" id="Rectangle 12" o:spid="_x0000_s1026" style="position:absolute;margin-left:227.5pt;margin-top:67.05pt;width:106.5pt;height:61.5pt;z-index:251665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" fillcolor="black [3213]" strokecolor="#091723 [484]" strokeweight="1pt"/>
            </w:pict>
          </mc:Fallback>
        </mc:AlternateContent>
      </w:r>
      <w:r w:rsidRPr="00AA623D">
        <w:rPr>
          <w:noProof/>
        </w:rPr>
        <w:drawing>
          <wp:inline distT="0" distB="0" distL="0" distR="0" wp14:anchorId="41F7265A" wp14:editId="14F64D25">
            <wp:extent cx="2063720" cy="2819400"/>
            <wp:effectExtent l="0" t="0" r="0" b="0"/>
            <wp:docPr id="150189729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729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5834" cy="283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7453" w14:textId="77777777" w:rsidR="00B55E79" w:rsidRDefault="00B55E79" w:rsidP="00B55E79">
      <w:pPr>
        <w:spacing w:line="259" w:lineRule="auto"/>
      </w:pPr>
    </w:p>
    <w:p w14:paraId="4B9C3783" w14:textId="77777777" w:rsidR="00D30C3A" w:rsidRDefault="00D30C3A" w:rsidP="00B55E79">
      <w:pPr>
        <w:spacing w:line="259" w:lineRule="auto"/>
      </w:pPr>
    </w:p>
    <w:p w14:paraId="15FB1EA0" w14:textId="77777777" w:rsidR="00752AFB" w:rsidRDefault="00752AFB" w:rsidP="00B55E79">
      <w:pPr>
        <w:spacing w:line="259" w:lineRule="auto"/>
      </w:pPr>
    </w:p>
    <w:sdt>
      <w:sdtPr>
        <w:rPr>
          <w:rFonts w:ascii="Cambria" w:eastAsiaTheme="minorEastAsia" w:hAnsi="Cambria"/>
          <w:bCs w:val="0"/>
          <w:caps w:val="0"/>
          <w:color w:val="auto"/>
          <w:sz w:val="24"/>
          <w:szCs w:val="24"/>
        </w:rPr>
        <w:id w:val="232130334"/>
        <w:docPartObj>
          <w:docPartGallery w:val="Table of Contents"/>
          <w:docPartUnique/>
        </w:docPartObj>
      </w:sdtPr>
      <w:sdtEndPr>
        <w:rPr>
          <w:rFonts w:ascii="Impact" w:hAnsi="Impact"/>
          <w:bCs/>
          <w:caps/>
          <w:color w:val="6E3C30"/>
          <w:sz w:val="36"/>
        </w:rPr>
      </w:sdtEndPr>
      <w:sdtContent>
        <w:p w14:paraId="1A1F004F" w14:textId="72D7D3FA" w:rsidR="00F60751" w:rsidRDefault="00D30C3A" w:rsidP="00752AFB">
          <w:pPr>
            <w:pStyle w:val="GrandePartie"/>
            <w:numPr>
              <w:ilvl w:val="0"/>
              <w:numId w:val="0"/>
            </w:numPr>
          </w:pPr>
          <w:r>
            <w:t xml:space="preserve">III. </w:t>
          </w:r>
          <w:r>
            <w:tab/>
            <w:t>Configuration du compte azad</w:t>
          </w:r>
        </w:p>
      </w:sdtContent>
    </w:sdt>
    <w:p w14:paraId="7FADB10A" w14:textId="77777777" w:rsidR="00F60751" w:rsidRDefault="00F60751" w:rsidP="00274D50">
      <w:pPr>
        <w:spacing w:after="160" w:line="259" w:lineRule="auto"/>
      </w:pPr>
    </w:p>
    <w:p w14:paraId="371A6257" w14:textId="71AD48AB" w:rsidR="00752AFB" w:rsidRDefault="00752AFB" w:rsidP="004B6E3C">
      <w:pPr>
        <w:pStyle w:val="Instructions"/>
        <w:numPr>
          <w:ilvl w:val="0"/>
          <w:numId w:val="7"/>
        </w:numPr>
      </w:pPr>
      <w:r>
        <w:t xml:space="preserve">Il faut désormais attendre que la synchronisation entre l’AD et </w:t>
      </w:r>
      <w:proofErr w:type="spellStart"/>
      <w:r>
        <w:t>AzAD</w:t>
      </w:r>
      <w:proofErr w:type="spellEnd"/>
      <w:r>
        <w:t xml:space="preserve"> soit faites afin de créer automatiquement le compte en ligne.</w:t>
      </w:r>
    </w:p>
    <w:p w14:paraId="1A8FCFE8" w14:textId="65C8D808" w:rsidR="00752AFB" w:rsidRDefault="00752AFB" w:rsidP="004B6E3C">
      <w:pPr>
        <w:pStyle w:val="Instructions"/>
        <w:numPr>
          <w:ilvl w:val="0"/>
          <w:numId w:val="7"/>
        </w:numPr>
      </w:pPr>
      <w:r>
        <w:t>Une fois le compte créé en ligne, on utilise un script afin d’ajouter les groupes en ligne :</w:t>
      </w:r>
    </w:p>
    <w:p w14:paraId="643600BA" w14:textId="77777777" w:rsidR="00752AFB" w:rsidRDefault="00752AFB" w:rsidP="00752AFB">
      <w:pPr>
        <w:pStyle w:val="Instructions"/>
        <w:numPr>
          <w:ilvl w:val="0"/>
          <w:numId w:val="0"/>
        </w:numPr>
        <w:ind w:left="720" w:hanging="360"/>
      </w:pPr>
    </w:p>
    <w:p w14:paraId="162784BE" w14:textId="4178A47B" w:rsidR="00752AFB" w:rsidRPr="0083614C" w:rsidRDefault="00725C7C" w:rsidP="00725C7C">
      <w:pPr>
        <w:pStyle w:val="Instructions"/>
        <w:numPr>
          <w:ilvl w:val="0"/>
          <w:numId w:val="0"/>
        </w:numPr>
        <w:ind w:left="720" w:hanging="360"/>
        <w:jc w:val="center"/>
      </w:pPr>
      <w:r w:rsidRPr="00725C7C">
        <w:rPr>
          <w:noProof/>
        </w:rPr>
        <w:drawing>
          <wp:inline distT="0" distB="0" distL="0" distR="0" wp14:anchorId="4C4AE823" wp14:editId="2F6B9DA7">
            <wp:extent cx="2244235" cy="3109813"/>
            <wp:effectExtent l="0" t="0" r="3810" b="0"/>
            <wp:docPr id="1662321973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21973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7048" cy="311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Cambria" w:eastAsiaTheme="minorEastAsia" w:hAnsi="Cambria"/>
          <w:bCs w:val="0"/>
          <w:caps w:val="0"/>
          <w:color w:val="auto"/>
          <w:sz w:val="24"/>
          <w:szCs w:val="24"/>
        </w:rPr>
        <w:id w:val="1980647610"/>
        <w:docPartObj>
          <w:docPartGallery w:val="Table of Contents"/>
          <w:docPartUnique/>
        </w:docPartObj>
      </w:sdtPr>
      <w:sdtEndPr>
        <w:rPr>
          <w:rFonts w:ascii="Impact" w:hAnsi="Impact"/>
          <w:bCs/>
          <w:caps/>
          <w:color w:val="6E3C30"/>
          <w:sz w:val="36"/>
        </w:rPr>
      </w:sdtEndPr>
      <w:sdtContent>
        <w:p w14:paraId="27A7B528" w14:textId="0850DA0D" w:rsidR="00725C7C" w:rsidRDefault="00725C7C" w:rsidP="00725C7C">
          <w:pPr>
            <w:pStyle w:val="GrandePartie"/>
            <w:numPr>
              <w:ilvl w:val="0"/>
              <w:numId w:val="0"/>
            </w:numPr>
            <w:rPr>
              <w:rFonts w:eastAsiaTheme="minorEastAsia"/>
              <w:szCs w:val="24"/>
            </w:rPr>
          </w:pPr>
          <w:r>
            <w:t xml:space="preserve">IV. </w:t>
          </w:r>
          <w:r>
            <w:tab/>
            <w:t xml:space="preserve">Configuration du compte </w:t>
          </w:r>
          <w:r w:rsidR="00473644">
            <w:t>teams</w:t>
          </w:r>
        </w:p>
      </w:sdtContent>
    </w:sdt>
    <w:p w14:paraId="4CDBD946" w14:textId="77777777" w:rsidR="00A20532" w:rsidRDefault="00A20532" w:rsidP="00B802CD">
      <w:pPr>
        <w:pStyle w:val="Instructions"/>
        <w:numPr>
          <w:ilvl w:val="0"/>
          <w:numId w:val="0"/>
        </w:numPr>
      </w:pPr>
    </w:p>
    <w:p w14:paraId="3D78B140" w14:textId="15ED54D3" w:rsidR="00A20532" w:rsidRDefault="00846455" w:rsidP="004B6E3C">
      <w:pPr>
        <w:pStyle w:val="Instructions"/>
        <w:numPr>
          <w:ilvl w:val="0"/>
          <w:numId w:val="8"/>
        </w:numPr>
      </w:pPr>
      <w:r>
        <w:t>On se connecte à la console d’administration.</w:t>
      </w:r>
    </w:p>
    <w:p w14:paraId="3000BE2D" w14:textId="75390819" w:rsidR="00846455" w:rsidRDefault="00A63B37" w:rsidP="004B6E3C">
      <w:pPr>
        <w:pStyle w:val="Instructions"/>
        <w:numPr>
          <w:ilvl w:val="0"/>
          <w:numId w:val="7"/>
        </w:numPr>
      </w:pPr>
      <w:r>
        <w:t xml:space="preserve">Le compte </w:t>
      </w:r>
      <w:r w:rsidR="00A20532">
        <w:t xml:space="preserve">est </w:t>
      </w:r>
      <w:r>
        <w:t xml:space="preserve">créé automatiquement grâce à l’ajout d’un groupe dans </w:t>
      </w:r>
      <w:proofErr w:type="spellStart"/>
      <w:r>
        <w:t>l’AzAD</w:t>
      </w:r>
      <w:proofErr w:type="spellEnd"/>
      <w:r w:rsidR="00EC4873">
        <w:t>.</w:t>
      </w:r>
      <w:r w:rsidR="001714D9">
        <w:t xml:space="preserve"> Vérifier que le compte possède une licence Teams</w:t>
      </w:r>
      <w:r w:rsidR="00116CF4">
        <w:t xml:space="preserve"> en regardant le Directory </w:t>
      </w:r>
      <w:proofErr w:type="spellStart"/>
      <w:r w:rsidR="00116CF4">
        <w:t>Status</w:t>
      </w:r>
      <w:proofErr w:type="spellEnd"/>
      <w:r w:rsidR="00116CF4">
        <w:t xml:space="preserve">. </w:t>
      </w:r>
      <w:r w:rsidR="00EC4873">
        <w:t xml:space="preserve">Il </w:t>
      </w:r>
      <w:r w:rsidR="004E40F4">
        <w:t xml:space="preserve">faudra par la suite </w:t>
      </w:r>
      <w:r w:rsidR="00A20532">
        <w:t xml:space="preserve">ajouter un numéro libre </w:t>
      </w:r>
      <w:r w:rsidR="00846455">
        <w:t>:</w:t>
      </w:r>
    </w:p>
    <w:p w14:paraId="6DE2A47C" w14:textId="471648DB" w:rsidR="00F60751" w:rsidRDefault="00F60751" w:rsidP="00F60751">
      <w:pPr>
        <w:spacing w:after="160" w:line="259" w:lineRule="auto"/>
        <w:ind w:left="360"/>
      </w:pPr>
    </w:p>
    <w:p w14:paraId="78B4DDA1" w14:textId="3CF5DBDD" w:rsidR="004E40F4" w:rsidRPr="0083614C" w:rsidRDefault="004B6E3C" w:rsidP="004E40F4">
      <w:pPr>
        <w:spacing w:after="160" w:line="259" w:lineRule="auto"/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6" behindDoc="0" locked="0" layoutInCell="1" allowOverlap="1" wp14:anchorId="25A2CFB2" wp14:editId="61DC8099">
                <wp:simplePos x="0" y="0"/>
                <wp:positionH relativeFrom="column">
                  <wp:posOffset>1792336</wp:posOffset>
                </wp:positionH>
                <wp:positionV relativeFrom="paragraph">
                  <wp:posOffset>1983482</wp:posOffset>
                </wp:positionV>
                <wp:extent cx="1469772" cy="336589"/>
                <wp:effectExtent l="0" t="0" r="16510" b="25400"/>
                <wp:wrapNone/>
                <wp:docPr id="1676256750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772" cy="33658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96EF08" id="Ellipse 13" o:spid="_x0000_s1026" style="position:absolute;margin-left:141.15pt;margin-top:156.2pt;width:115.75pt;height:26.5pt;z-index:2516684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" filled="f" strokecolor="#e00" strokeweight="1pt">
                <v:stroke joinstyle="miter"/>
              </v:oval>
            </w:pict>
          </mc:Fallback>
        </mc:AlternateContent>
      </w:r>
      <w:r w:rsidR="00116CF4">
        <w:rPr>
          <w:noProof/>
        </w:rPr>
        <mc:AlternateContent>
          <mc:Choice Requires="wps">
            <w:drawing>
              <wp:anchor distT="0" distB="0" distL="114300" distR="114300" simplePos="0" relativeHeight="251666438" behindDoc="0" locked="0" layoutInCell="1" allowOverlap="1" wp14:anchorId="2FDFC735" wp14:editId="607F7E12">
                <wp:simplePos x="0" y="0"/>
                <wp:positionH relativeFrom="column">
                  <wp:posOffset>4040802</wp:posOffset>
                </wp:positionH>
                <wp:positionV relativeFrom="paragraph">
                  <wp:posOffset>753506</wp:posOffset>
                </wp:positionV>
                <wp:extent cx="491556" cy="184245"/>
                <wp:effectExtent l="0" t="0" r="22860" b="25400"/>
                <wp:wrapNone/>
                <wp:docPr id="1086676110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556" cy="1842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150ADC0" id="Ellipse 13" o:spid="_x0000_s1026" style="position:absolute;margin-left:318.15pt;margin-top:59.35pt;width:38.7pt;height:14.5pt;z-index:25166643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="004E40F4" w:rsidRPr="004E40F4">
        <w:rPr>
          <w:noProof/>
        </w:rPr>
        <w:drawing>
          <wp:inline distT="0" distB="0" distL="0" distR="0" wp14:anchorId="743E701E" wp14:editId="215B643C">
            <wp:extent cx="3334117" cy="2431937"/>
            <wp:effectExtent l="0" t="0" r="0" b="6985"/>
            <wp:docPr id="931327882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27882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8266" cy="243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0F4" w:rsidRPr="0083614C" w:rsidSect="001E4C61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720" w:right="720" w:bottom="720" w:left="720" w:header="567" w:footer="567" w:gutter="0"/>
      <w:cols w:space="82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A1B2E" w14:textId="77777777" w:rsidR="00D967E1" w:rsidRDefault="00D967E1" w:rsidP="00D30D7E">
      <w:r>
        <w:separator/>
      </w:r>
    </w:p>
  </w:endnote>
  <w:endnote w:type="continuationSeparator" w:id="0">
    <w:p w14:paraId="45619261" w14:textId="77777777" w:rsidR="00D967E1" w:rsidRDefault="00D967E1" w:rsidP="00D30D7E">
      <w:r>
        <w:continuationSeparator/>
      </w:r>
    </w:p>
  </w:endnote>
  <w:endnote w:type="continuationNotice" w:id="1">
    <w:p w14:paraId="726B68D8" w14:textId="77777777" w:rsidR="00D967E1" w:rsidRDefault="00D967E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+mj-ea"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ex New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357D4" w14:textId="77777777" w:rsidR="00A02C60" w:rsidRPr="00A213C9" w:rsidRDefault="00A02C60" w:rsidP="00A213C9">
    <w:pPr>
      <w:spacing w:line="240" w:lineRule="auto"/>
      <w:rPr>
        <w:sz w:val="20"/>
      </w:rPr>
    </w:pPr>
    <w:r w:rsidRPr="00A213C9">
      <w:rPr>
        <w:noProof/>
        <w:sz w:val="20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079BE85E" wp14:editId="032E0A9F">
              <wp:simplePos x="0" y="0"/>
              <wp:positionH relativeFrom="margin">
                <wp:align>center</wp:align>
              </wp:positionH>
              <wp:positionV relativeFrom="paragraph">
                <wp:posOffset>27940</wp:posOffset>
              </wp:positionV>
              <wp:extent cx="1639508" cy="329282"/>
              <wp:effectExtent l="0" t="0" r="0" b="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9508" cy="329282"/>
                        <a:chOff x="0" y="0"/>
                        <a:chExt cx="1639508" cy="329282"/>
                      </a:xfrm>
                    </wpg:grpSpPr>
                    <wpg:grpSp>
                      <wpg:cNvPr id="10" name="Groupe 143"/>
                      <wpg:cNvGrpSpPr/>
                      <wpg:grpSpPr>
                        <a:xfrm>
                          <a:off x="0" y="0"/>
                          <a:ext cx="1639508" cy="329282"/>
                          <a:chOff x="0" y="0"/>
                          <a:chExt cx="2646691" cy="396791"/>
                        </a:xfrm>
                      </wpg:grpSpPr>
                      <wps:wsp>
                        <wps:cNvPr id="2" name="Rectangle à coins arrondis 61"/>
                        <wps:cNvSpPr/>
                        <wps:spPr>
                          <a:xfrm>
                            <a:off x="0" y="13361"/>
                            <a:ext cx="2646691" cy="38227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C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Lune 18"/>
                        <wps:cNvSpPr/>
                        <wps:spPr>
                          <a:xfrm rot="12600000">
                            <a:off x="2417457" y="109137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Lune 19"/>
                        <wps:cNvSpPr/>
                        <wps:spPr>
                          <a:xfrm rot="1800000">
                            <a:off x="85253" y="0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grpSp>
                    <wps:wsp>
                      <wps:cNvPr id="20" name="Zone de texte 20"/>
                      <wps:cNvSpPr txBox="1"/>
                      <wps:spPr>
                        <a:xfrm>
                          <a:off x="28575" y="9525"/>
                          <a:ext cx="15811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462B4" w14:textId="4DB65D4D" w:rsidR="00A02C60" w:rsidRPr="00022187" w:rsidRDefault="00A02C60" w:rsidP="00022187">
                            <w:pPr>
                              <w:jc w:val="center"/>
                              <w:rPr>
                                <w:rFonts w:ascii="Impact" w:hAnsi="Impact"/>
                                <w:color w:val="ED1B2D"/>
                              </w:rPr>
                            </w:pP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PAGE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PAGE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7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 SUR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NUMPAGES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7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9BE85E" id="Groupe 9" o:spid="_x0000_s1027" style="position:absolute;margin-left:0;margin-top:2.2pt;width:129.1pt;height:25.95pt;z-index:251658241;mso-position-horizontal:center;mso-position-horizontal-relative:margin" coordsize="16395,3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">
              <v:group id="Groupe 143" o:spid="_x0000_s1028" style="position:absolute;width:16395;height:3292" coordsize="26466,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oundrect id="Rectangle à coins arrondis 61" o:spid="_x0000_s1029" style="position:absolute;top:133;width:26466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" fillcolor="#fcc000" stroked="f" strokeweight="1pt">
                  <v:stroke joinstyle="miter"/>
                </v:roundrect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ne 18" o:spid="_x0000_s1030" type="#_x0000_t184" style="position:absolute;left:24174;top:1091;width:1471;height:2876;rotation:-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" adj="6698" fillcolor="white [3212]" stroked="f" strokeweight="1pt"/>
                <v:shape id="Lune 19" o:spid="_x0000_s1031" type="#_x0000_t184" style="position:absolute;left:852;width:1471;height:2876;rotation: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" adj="6698" fillcolor="white [3212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32" type="#_x0000_t202" style="position:absolute;left:285;top:95;width:1581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" filled="f" stroked="f" strokeweight=".5pt">
                <v:textbox>
                  <w:txbxContent>
                    <w:p w14:paraId="314462B4" w14:textId="4DB65D4D" w:rsidR="00A02C60" w:rsidRPr="00022187" w:rsidRDefault="00A02C60" w:rsidP="00022187">
                      <w:pPr>
                        <w:jc w:val="center"/>
                        <w:rPr>
                          <w:rFonts w:ascii="Impact" w:hAnsi="Impact"/>
                          <w:color w:val="ED1B2D"/>
                        </w:rPr>
                      </w:pP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PAGE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PAGE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7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 SUR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NUMPAGES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7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0FF9" w14:textId="77777777" w:rsidR="00A02C60" w:rsidRPr="00125AE3" w:rsidRDefault="00A02C60" w:rsidP="003C4D54">
    <w:pPr>
      <w:pStyle w:val="PieddePage0"/>
      <w:jc w:val="left"/>
    </w:pPr>
    <w:r>
      <mc:AlternateContent>
        <mc:Choice Requires="wpg">
          <w:drawing>
            <wp:anchor distT="0" distB="0" distL="114300" distR="114300" simplePos="0" relativeHeight="251658240" behindDoc="0" locked="0" layoutInCell="1" allowOverlap="1" wp14:anchorId="0BC9E2E1" wp14:editId="5B118BBB">
              <wp:simplePos x="0" y="0"/>
              <wp:positionH relativeFrom="column">
                <wp:posOffset>2505075</wp:posOffset>
              </wp:positionH>
              <wp:positionV relativeFrom="paragraph">
                <wp:posOffset>36830</wp:posOffset>
              </wp:positionV>
              <wp:extent cx="1639508" cy="329282"/>
              <wp:effectExtent l="0" t="0" r="0" b="0"/>
              <wp:wrapNone/>
              <wp:docPr id="7" name="Groupe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9508" cy="329282"/>
                        <a:chOff x="0" y="0"/>
                        <a:chExt cx="1639508" cy="329282"/>
                      </a:xfrm>
                    </wpg:grpSpPr>
                    <wpg:grpSp>
                      <wpg:cNvPr id="144" name="Groupe 143"/>
                      <wpg:cNvGrpSpPr/>
                      <wpg:grpSpPr>
                        <a:xfrm>
                          <a:off x="0" y="0"/>
                          <a:ext cx="1639508" cy="329282"/>
                          <a:chOff x="0" y="0"/>
                          <a:chExt cx="2646691" cy="396791"/>
                        </a:xfrm>
                      </wpg:grpSpPr>
                      <wps:wsp>
                        <wps:cNvPr id="3" name="Rectangle à coins arrondis 61"/>
                        <wps:cNvSpPr/>
                        <wps:spPr>
                          <a:xfrm>
                            <a:off x="0" y="13361"/>
                            <a:ext cx="2646691" cy="38227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C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Lune 3"/>
                        <wps:cNvSpPr/>
                        <wps:spPr>
                          <a:xfrm rot="12600000">
                            <a:off x="2417457" y="109137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Lune 4"/>
                        <wps:cNvSpPr/>
                        <wps:spPr>
                          <a:xfrm rot="1800000">
                            <a:off x="85253" y="0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grpSp>
                    <wps:wsp>
                      <wps:cNvPr id="32" name="Zone de texte 5"/>
                      <wps:cNvSpPr txBox="1"/>
                      <wps:spPr>
                        <a:xfrm>
                          <a:off x="28575" y="9525"/>
                          <a:ext cx="15811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6080E" w14:textId="1BD7E2CF" w:rsidR="00A02C60" w:rsidRPr="00022187" w:rsidRDefault="00A02C60" w:rsidP="00022187">
                            <w:pPr>
                              <w:jc w:val="center"/>
                              <w:rPr>
                                <w:rFonts w:ascii="Impact" w:hAnsi="Impact"/>
                                <w:color w:val="ED1B2D"/>
                              </w:rPr>
                            </w:pP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PAGE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PAGE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1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 SUR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NUMPAGES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7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C9E2E1" id="Groupe 7" o:spid="_x0000_s1033" style="position:absolute;margin-left:197.25pt;margin-top:2.9pt;width:129.1pt;height:25.95pt;z-index:251658240" coordsize="16395,3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">
              <v:group id="Groupe 143" o:spid="_x0000_s1034" style="position:absolute;width:16395;height:3292" coordsize="26466,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<v:roundrect id="Rectangle à coins arrondis 61" o:spid="_x0000_s1035" style="position:absolute;top:133;width:26466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" fillcolor="#fcc000" stroked="f" strokeweight="1pt">
                  <v:stroke joinstyle="miter"/>
                </v:roundrect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ne 3" o:spid="_x0000_s1036" type="#_x0000_t184" style="position:absolute;left:24174;top:1091;width:1471;height:2876;rotation:-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" adj="6698" fillcolor="white [3212]" stroked="f" strokeweight="1pt"/>
                <v:shape id="Lune 4" o:spid="_x0000_s1037" type="#_x0000_t184" style="position:absolute;left:852;width:1471;height:2876;rotation: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" adj="6698" fillcolor="white [3212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38" type="#_x0000_t202" style="position:absolute;left:285;top:95;width:1581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" filled="f" stroked="f" strokeweight=".5pt">
                <v:textbox>
                  <w:txbxContent>
                    <w:p w14:paraId="2A66080E" w14:textId="1BD7E2CF" w:rsidR="00A02C60" w:rsidRPr="00022187" w:rsidRDefault="00A02C60" w:rsidP="00022187">
                      <w:pPr>
                        <w:jc w:val="center"/>
                        <w:rPr>
                          <w:rFonts w:ascii="Impact" w:hAnsi="Impact"/>
                          <w:color w:val="ED1B2D"/>
                        </w:rPr>
                      </w:pP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PAGE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PAGE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1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 SUR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NUMPAGES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7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EB595" w14:textId="77777777" w:rsidR="00D967E1" w:rsidRDefault="00D967E1" w:rsidP="00D30D7E">
      <w:r>
        <w:separator/>
      </w:r>
    </w:p>
  </w:footnote>
  <w:footnote w:type="continuationSeparator" w:id="0">
    <w:p w14:paraId="5959B974" w14:textId="77777777" w:rsidR="00D967E1" w:rsidRDefault="00D967E1" w:rsidP="00D30D7E">
      <w:r>
        <w:continuationSeparator/>
      </w:r>
    </w:p>
  </w:footnote>
  <w:footnote w:type="continuationNotice" w:id="1">
    <w:p w14:paraId="5FE2A8BD" w14:textId="77777777" w:rsidR="00D967E1" w:rsidRDefault="00D967E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A064E89" w14:paraId="7E6C6D93" w14:textId="77777777" w:rsidTr="1A064E89">
      <w:trPr>
        <w:trHeight w:val="300"/>
      </w:trPr>
      <w:tc>
        <w:tcPr>
          <w:tcW w:w="3485" w:type="dxa"/>
        </w:tcPr>
        <w:p w14:paraId="7302A314" w14:textId="39BDC76A" w:rsidR="1A064E89" w:rsidRDefault="1A064E89" w:rsidP="1A064E89">
          <w:pPr>
            <w:pStyle w:val="En-tte"/>
            <w:ind w:left="-115"/>
          </w:pPr>
        </w:p>
      </w:tc>
      <w:tc>
        <w:tcPr>
          <w:tcW w:w="3485" w:type="dxa"/>
        </w:tcPr>
        <w:p w14:paraId="0CBD2468" w14:textId="37055976" w:rsidR="1A064E89" w:rsidRDefault="1A064E89" w:rsidP="1A064E89">
          <w:pPr>
            <w:pStyle w:val="En-tte"/>
            <w:jc w:val="center"/>
          </w:pPr>
        </w:p>
      </w:tc>
      <w:tc>
        <w:tcPr>
          <w:tcW w:w="3485" w:type="dxa"/>
        </w:tcPr>
        <w:p w14:paraId="4E5D5FD8" w14:textId="37E575DA" w:rsidR="1A064E89" w:rsidRDefault="1A064E89" w:rsidP="1A064E89">
          <w:pPr>
            <w:pStyle w:val="En-tte"/>
            <w:ind w:right="-115"/>
            <w:jc w:val="right"/>
          </w:pPr>
        </w:p>
      </w:tc>
    </w:tr>
  </w:tbl>
  <w:p w14:paraId="1B4679DC" w14:textId="105ECE95" w:rsidR="1A064E89" w:rsidRDefault="1A064E89" w:rsidP="1A064E8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90" w:type="dxa"/>
      <w:tblLook w:val="04A0" w:firstRow="1" w:lastRow="0" w:firstColumn="1" w:lastColumn="0" w:noHBand="0" w:noVBand="1"/>
    </w:tblPr>
    <w:tblGrid>
      <w:gridCol w:w="2361"/>
      <w:gridCol w:w="4965"/>
      <w:gridCol w:w="3164"/>
    </w:tblGrid>
    <w:tr w:rsidR="00A02C60" w:rsidRPr="004178AF" w14:paraId="66A9BC9F" w14:textId="77777777" w:rsidTr="000C3558">
      <w:trPr>
        <w:cantSplit/>
        <w:trHeight w:val="1134"/>
      </w:trPr>
      <w:tc>
        <w:tcPr>
          <w:tcW w:w="2016" w:type="dxa"/>
          <w:vAlign w:val="center"/>
        </w:tcPr>
        <w:p w14:paraId="30D7E539" w14:textId="77777777" w:rsidR="00A02C60" w:rsidRPr="004178AF" w:rsidRDefault="00A02C60" w:rsidP="00961F38">
          <w:pPr>
            <w:rPr>
              <w:sz w:val="28"/>
              <w:szCs w:val="28"/>
            </w:rPr>
          </w:pPr>
          <w:r w:rsidRPr="00C017ED">
            <w:rPr>
              <w:noProof/>
              <w:sz w:val="28"/>
              <w:szCs w:val="28"/>
            </w:rPr>
            <w:drawing>
              <wp:inline distT="0" distB="0" distL="0" distR="0" wp14:anchorId="185A34E4" wp14:editId="57ABD6B9">
                <wp:extent cx="1362265" cy="1171739"/>
                <wp:effectExtent l="0" t="0" r="0" b="9525"/>
                <wp:docPr id="12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265" cy="1171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39" w:type="dxa"/>
          <w:vAlign w:val="center"/>
        </w:tcPr>
        <w:p w14:paraId="658176D3" w14:textId="77777777" w:rsidR="00A02C60" w:rsidRPr="004178AF" w:rsidRDefault="00A02C60" w:rsidP="00C017ED">
          <w:pPr>
            <w:jc w:val="center"/>
            <w:rPr>
              <w:rFonts w:ascii="Impact" w:hAnsi="Impact"/>
              <w:noProof/>
              <w:color w:val="003F8F"/>
              <w:sz w:val="52"/>
              <w:szCs w:val="52"/>
              <w:lang w:eastAsia="fr-FR"/>
            </w:rPr>
          </w:pPr>
        </w:p>
      </w:tc>
      <w:tc>
        <w:tcPr>
          <w:tcW w:w="2835" w:type="dxa"/>
          <w:vAlign w:val="center"/>
        </w:tcPr>
        <w:p w14:paraId="32B8628E" w14:textId="77777777" w:rsidR="00A02C60" w:rsidRPr="004178AF" w:rsidRDefault="00A02C60" w:rsidP="00961F38">
          <w:pPr>
            <w:jc w:val="right"/>
            <w:rPr>
              <w:rFonts w:eastAsiaTheme="majorEastAsia"/>
              <w:color w:val="F19923"/>
              <w:kern w:val="24"/>
              <w:sz w:val="28"/>
              <w:szCs w:val="28"/>
            </w:rPr>
          </w:pPr>
          <w:r w:rsidRPr="004178AF">
            <w:rPr>
              <w:noProof/>
              <w:sz w:val="28"/>
              <w:szCs w:val="28"/>
              <w:lang w:eastAsia="fr-FR"/>
            </w:rPr>
            <w:drawing>
              <wp:inline distT="0" distB="0" distL="0" distR="0" wp14:anchorId="76595FC4" wp14:editId="5DBBE194">
                <wp:extent cx="1872000" cy="1137600"/>
                <wp:effectExtent l="0" t="0" r="0" b="5715"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BKQ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113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B61434" w14:textId="77777777" w:rsidR="00A02C60" w:rsidRDefault="00A02C60" w:rsidP="004178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2A5"/>
    <w:multiLevelType w:val="hybridMultilevel"/>
    <w:tmpl w:val="59C65816"/>
    <w:styleLink w:val="Listeactuelle1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A2495"/>
    <w:multiLevelType w:val="multilevel"/>
    <w:tmpl w:val="46E8ACC2"/>
    <w:lvl w:ilvl="0">
      <w:start w:val="1"/>
      <w:numFmt w:val="decimal"/>
      <w:pStyle w:val="Instructions"/>
      <w:lvlText w:val="%1."/>
      <w:lvlJc w:val="left"/>
      <w:pPr>
        <w:ind w:left="720" w:hanging="360"/>
      </w:pPr>
      <w:rPr>
        <w:rFonts w:hint="default"/>
        <w:b/>
        <w:color w:val="ED1B2D"/>
      </w:rPr>
    </w:lvl>
    <w:lvl w:ilvl="1">
      <w:start w:val="1"/>
      <w:numFmt w:val="bullet"/>
      <w:lvlText w:val="―"/>
      <w:lvlJc w:val="left"/>
      <w:pPr>
        <w:ind w:left="1440" w:hanging="360"/>
      </w:pPr>
      <w:rPr>
        <w:rFonts w:ascii="Calibri" w:hAnsi="Calibri" w:hint="default"/>
        <w:color w:val="ED1B2D"/>
      </w:rPr>
    </w:lvl>
    <w:lvl w:ilvl="2">
      <w:start w:val="1"/>
      <w:numFmt w:val="bullet"/>
      <w:lvlText w:val=""/>
      <w:lvlJc w:val="left"/>
      <w:pPr>
        <w:ind w:left="2306" w:hanging="180"/>
      </w:pPr>
      <w:rPr>
        <w:rFonts w:ascii="Symbol" w:hAnsi="Symbol" w:hint="default"/>
        <w:color w:val="FEBE1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6700AC0"/>
    <w:multiLevelType w:val="hybridMultilevel"/>
    <w:tmpl w:val="35F08160"/>
    <w:lvl w:ilvl="0" w:tplc="54C20CC8">
      <w:start w:val="1"/>
      <w:numFmt w:val="upperRoman"/>
      <w:pStyle w:val="GrandePartie"/>
      <w:lvlText w:val="%1."/>
      <w:lvlJc w:val="left"/>
      <w:pPr>
        <w:ind w:left="7241" w:hanging="720"/>
      </w:pPr>
      <w:rPr>
        <w:rFonts w:hint="default"/>
      </w:rPr>
    </w:lvl>
    <w:lvl w:ilvl="1" w:tplc="101451AA">
      <w:start w:val="1"/>
      <w:numFmt w:val="upperLetter"/>
      <w:pStyle w:val="SousPart"/>
      <w:lvlText w:val="%2."/>
      <w:lvlJc w:val="left"/>
      <w:pPr>
        <w:ind w:left="360" w:hanging="360"/>
      </w:pPr>
      <w:rPr>
        <w:rFonts w:hint="default"/>
      </w:rPr>
    </w:lvl>
    <w:lvl w:ilvl="2" w:tplc="E30A9A44">
      <w:numFmt w:val="bullet"/>
      <w:lvlText w:val="-"/>
      <w:lvlJc w:val="left"/>
      <w:pPr>
        <w:ind w:left="2340" w:hanging="360"/>
      </w:pPr>
      <w:rPr>
        <w:rFonts w:ascii="Cambria" w:eastAsiaTheme="minorHAnsi" w:hAnsi="Cambria" w:cs="Arial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C29BB"/>
    <w:multiLevelType w:val="hybridMultilevel"/>
    <w:tmpl w:val="995E2860"/>
    <w:lvl w:ilvl="0" w:tplc="E99235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953C5"/>
    <w:multiLevelType w:val="hybridMultilevel"/>
    <w:tmpl w:val="3D682C02"/>
    <w:lvl w:ilvl="0" w:tplc="3B7C5A44">
      <w:start w:val="1"/>
      <w:numFmt w:val="bullet"/>
      <w:pStyle w:val="Puces"/>
      <w:lvlText w:val=""/>
      <w:lvlJc w:val="left"/>
      <w:pPr>
        <w:ind w:left="720" w:hanging="360"/>
      </w:pPr>
      <w:rPr>
        <w:rFonts w:ascii="Symbol" w:hAnsi="Symbol" w:hint="default"/>
        <w:color w:val="ED1B2D"/>
      </w:rPr>
    </w:lvl>
    <w:lvl w:ilvl="1" w:tplc="3F3A0B3A">
      <w:start w:val="1"/>
      <w:numFmt w:val="bullet"/>
      <w:lvlText w:val="―"/>
      <w:lvlJc w:val="left"/>
      <w:pPr>
        <w:ind w:left="1440" w:hanging="360"/>
      </w:pPr>
      <w:rPr>
        <w:rFonts w:ascii="Calibri" w:hAnsi="Calibri" w:hint="default"/>
        <w:color w:val="ED1B2D"/>
      </w:rPr>
    </w:lvl>
    <w:lvl w:ilvl="2" w:tplc="F9F83A1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FEBE1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65F25"/>
    <w:multiLevelType w:val="hybridMultilevel"/>
    <w:tmpl w:val="96EE9A3C"/>
    <w:lvl w:ilvl="0" w:tplc="3F3A0B3A">
      <w:start w:val="1"/>
      <w:numFmt w:val="bullet"/>
      <w:lvlText w:val="―"/>
      <w:lvlJc w:val="left"/>
      <w:pPr>
        <w:ind w:left="1080" w:hanging="360"/>
      </w:pPr>
      <w:rPr>
        <w:rFonts w:ascii="Calibri" w:hAnsi="Calibri" w:hint="default"/>
        <w:color w:val="ED1B2D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9754228">
    <w:abstractNumId w:val="1"/>
  </w:num>
  <w:num w:numId="2" w16cid:durableId="1787429648">
    <w:abstractNumId w:val="4"/>
  </w:num>
  <w:num w:numId="3" w16cid:durableId="222566267">
    <w:abstractNumId w:val="2"/>
    <w:lvlOverride w:ilvl="0">
      <w:startOverride w:val="1"/>
    </w:lvlOverride>
  </w:num>
  <w:num w:numId="4" w16cid:durableId="909343148">
    <w:abstractNumId w:val="5"/>
  </w:num>
  <w:num w:numId="5" w16cid:durableId="2045399595">
    <w:abstractNumId w:val="0"/>
  </w:num>
  <w:num w:numId="6" w16cid:durableId="344094760">
    <w:abstractNumId w:val="3"/>
  </w:num>
  <w:num w:numId="7" w16cid:durableId="2828840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35075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1D8"/>
    <w:rsid w:val="00002358"/>
    <w:rsid w:val="000028D3"/>
    <w:rsid w:val="00002F06"/>
    <w:rsid w:val="000038D4"/>
    <w:rsid w:val="00003A11"/>
    <w:rsid w:val="00004BF3"/>
    <w:rsid w:val="000116AC"/>
    <w:rsid w:val="0001250D"/>
    <w:rsid w:val="0001497F"/>
    <w:rsid w:val="00014F82"/>
    <w:rsid w:val="0001524C"/>
    <w:rsid w:val="0001590B"/>
    <w:rsid w:val="0001771B"/>
    <w:rsid w:val="000179E0"/>
    <w:rsid w:val="00017EC3"/>
    <w:rsid w:val="00020A33"/>
    <w:rsid w:val="0002108F"/>
    <w:rsid w:val="00021ECD"/>
    <w:rsid w:val="00022187"/>
    <w:rsid w:val="00023F1C"/>
    <w:rsid w:val="00030183"/>
    <w:rsid w:val="00033CE5"/>
    <w:rsid w:val="000345D3"/>
    <w:rsid w:val="000360FA"/>
    <w:rsid w:val="00036356"/>
    <w:rsid w:val="00036F20"/>
    <w:rsid w:val="00037FE9"/>
    <w:rsid w:val="00041274"/>
    <w:rsid w:val="00043904"/>
    <w:rsid w:val="00043F54"/>
    <w:rsid w:val="00043FF5"/>
    <w:rsid w:val="0004594B"/>
    <w:rsid w:val="00045E83"/>
    <w:rsid w:val="00053999"/>
    <w:rsid w:val="00054B3C"/>
    <w:rsid w:val="000577C7"/>
    <w:rsid w:val="0006129F"/>
    <w:rsid w:val="00064CD8"/>
    <w:rsid w:val="00066906"/>
    <w:rsid w:val="000669F3"/>
    <w:rsid w:val="00066C28"/>
    <w:rsid w:val="00066DC2"/>
    <w:rsid w:val="000737B0"/>
    <w:rsid w:val="00074505"/>
    <w:rsid w:val="000759F8"/>
    <w:rsid w:val="0007712F"/>
    <w:rsid w:val="0007723C"/>
    <w:rsid w:val="00081D68"/>
    <w:rsid w:val="00081F7B"/>
    <w:rsid w:val="000828B7"/>
    <w:rsid w:val="00082CA5"/>
    <w:rsid w:val="00083F7E"/>
    <w:rsid w:val="000844F2"/>
    <w:rsid w:val="00086DEC"/>
    <w:rsid w:val="00090AA5"/>
    <w:rsid w:val="000943E6"/>
    <w:rsid w:val="0009516A"/>
    <w:rsid w:val="00095E67"/>
    <w:rsid w:val="000A09A5"/>
    <w:rsid w:val="000A20E8"/>
    <w:rsid w:val="000A25EB"/>
    <w:rsid w:val="000A303B"/>
    <w:rsid w:val="000A35E2"/>
    <w:rsid w:val="000A3A12"/>
    <w:rsid w:val="000A678D"/>
    <w:rsid w:val="000B1F6B"/>
    <w:rsid w:val="000B2B61"/>
    <w:rsid w:val="000B45F5"/>
    <w:rsid w:val="000B7398"/>
    <w:rsid w:val="000B7604"/>
    <w:rsid w:val="000B7C34"/>
    <w:rsid w:val="000C08F2"/>
    <w:rsid w:val="000C1E9B"/>
    <w:rsid w:val="000C1F8B"/>
    <w:rsid w:val="000C21EC"/>
    <w:rsid w:val="000C2BF1"/>
    <w:rsid w:val="000C3558"/>
    <w:rsid w:val="000C387F"/>
    <w:rsid w:val="000C3ABE"/>
    <w:rsid w:val="000C6EFF"/>
    <w:rsid w:val="000C796F"/>
    <w:rsid w:val="000D022B"/>
    <w:rsid w:val="000D0E96"/>
    <w:rsid w:val="000D1544"/>
    <w:rsid w:val="000D1FA6"/>
    <w:rsid w:val="000D20D4"/>
    <w:rsid w:val="000D3086"/>
    <w:rsid w:val="000D30C7"/>
    <w:rsid w:val="000D3BFC"/>
    <w:rsid w:val="000D4BEF"/>
    <w:rsid w:val="000D7C30"/>
    <w:rsid w:val="000E0AF6"/>
    <w:rsid w:val="000E0F14"/>
    <w:rsid w:val="000E36E2"/>
    <w:rsid w:val="000E48D0"/>
    <w:rsid w:val="000E4BBA"/>
    <w:rsid w:val="000E5BB7"/>
    <w:rsid w:val="000E76A5"/>
    <w:rsid w:val="000E7E8C"/>
    <w:rsid w:val="000F17D9"/>
    <w:rsid w:val="000F526C"/>
    <w:rsid w:val="000F7475"/>
    <w:rsid w:val="000F79D5"/>
    <w:rsid w:val="000F7EC5"/>
    <w:rsid w:val="0010169B"/>
    <w:rsid w:val="00103CDC"/>
    <w:rsid w:val="00104667"/>
    <w:rsid w:val="00104840"/>
    <w:rsid w:val="00105746"/>
    <w:rsid w:val="00105BF0"/>
    <w:rsid w:val="0010643D"/>
    <w:rsid w:val="0010654A"/>
    <w:rsid w:val="00111C35"/>
    <w:rsid w:val="00114A83"/>
    <w:rsid w:val="00115ADB"/>
    <w:rsid w:val="001164AA"/>
    <w:rsid w:val="0011654E"/>
    <w:rsid w:val="00116CF4"/>
    <w:rsid w:val="001175DA"/>
    <w:rsid w:val="00122D51"/>
    <w:rsid w:val="00123810"/>
    <w:rsid w:val="001238F2"/>
    <w:rsid w:val="00123D13"/>
    <w:rsid w:val="00124A2B"/>
    <w:rsid w:val="0012568A"/>
    <w:rsid w:val="001258D6"/>
    <w:rsid w:val="00125AE3"/>
    <w:rsid w:val="00126492"/>
    <w:rsid w:val="00126642"/>
    <w:rsid w:val="00131492"/>
    <w:rsid w:val="001320D7"/>
    <w:rsid w:val="00135820"/>
    <w:rsid w:val="0014031E"/>
    <w:rsid w:val="00142DA9"/>
    <w:rsid w:val="00144911"/>
    <w:rsid w:val="00145177"/>
    <w:rsid w:val="00145D8B"/>
    <w:rsid w:val="00145F7C"/>
    <w:rsid w:val="00147FA1"/>
    <w:rsid w:val="00151F8D"/>
    <w:rsid w:val="00152A7C"/>
    <w:rsid w:val="001534DC"/>
    <w:rsid w:val="00153A5A"/>
    <w:rsid w:val="00153E5C"/>
    <w:rsid w:val="0015483A"/>
    <w:rsid w:val="00156ACE"/>
    <w:rsid w:val="00157406"/>
    <w:rsid w:val="001608AD"/>
    <w:rsid w:val="00161572"/>
    <w:rsid w:val="00161581"/>
    <w:rsid w:val="001640CB"/>
    <w:rsid w:val="00164267"/>
    <w:rsid w:val="00164D18"/>
    <w:rsid w:val="001653BE"/>
    <w:rsid w:val="001707CF"/>
    <w:rsid w:val="001711F7"/>
    <w:rsid w:val="001714D9"/>
    <w:rsid w:val="001720D0"/>
    <w:rsid w:val="00172BCE"/>
    <w:rsid w:val="001740FD"/>
    <w:rsid w:val="001758B7"/>
    <w:rsid w:val="00180961"/>
    <w:rsid w:val="00181F1A"/>
    <w:rsid w:val="00182720"/>
    <w:rsid w:val="00183689"/>
    <w:rsid w:val="0019014D"/>
    <w:rsid w:val="00191A66"/>
    <w:rsid w:val="001955A0"/>
    <w:rsid w:val="00196B56"/>
    <w:rsid w:val="0019767F"/>
    <w:rsid w:val="001A086B"/>
    <w:rsid w:val="001A5C9F"/>
    <w:rsid w:val="001A5EC2"/>
    <w:rsid w:val="001A6ADD"/>
    <w:rsid w:val="001A706E"/>
    <w:rsid w:val="001B08A5"/>
    <w:rsid w:val="001B1666"/>
    <w:rsid w:val="001B3E2A"/>
    <w:rsid w:val="001B43C6"/>
    <w:rsid w:val="001B559E"/>
    <w:rsid w:val="001B5C79"/>
    <w:rsid w:val="001B5E59"/>
    <w:rsid w:val="001B6C56"/>
    <w:rsid w:val="001B7164"/>
    <w:rsid w:val="001B798D"/>
    <w:rsid w:val="001C0382"/>
    <w:rsid w:val="001C3675"/>
    <w:rsid w:val="001C4B3F"/>
    <w:rsid w:val="001C4E41"/>
    <w:rsid w:val="001C5D7A"/>
    <w:rsid w:val="001C6122"/>
    <w:rsid w:val="001C6B19"/>
    <w:rsid w:val="001D0A52"/>
    <w:rsid w:val="001D0D12"/>
    <w:rsid w:val="001D1331"/>
    <w:rsid w:val="001D250E"/>
    <w:rsid w:val="001D270A"/>
    <w:rsid w:val="001D54BA"/>
    <w:rsid w:val="001D7075"/>
    <w:rsid w:val="001E0CBF"/>
    <w:rsid w:val="001E106B"/>
    <w:rsid w:val="001E3539"/>
    <w:rsid w:val="001E38DC"/>
    <w:rsid w:val="001E4C61"/>
    <w:rsid w:val="001E5AAF"/>
    <w:rsid w:val="001E5FAD"/>
    <w:rsid w:val="001E60BD"/>
    <w:rsid w:val="001E68D8"/>
    <w:rsid w:val="001F19ED"/>
    <w:rsid w:val="001F2AC5"/>
    <w:rsid w:val="00200609"/>
    <w:rsid w:val="002010B7"/>
    <w:rsid w:val="00201390"/>
    <w:rsid w:val="002014D6"/>
    <w:rsid w:val="00202A91"/>
    <w:rsid w:val="002041B7"/>
    <w:rsid w:val="002042EB"/>
    <w:rsid w:val="002045DA"/>
    <w:rsid w:val="00206167"/>
    <w:rsid w:val="00207A46"/>
    <w:rsid w:val="00211571"/>
    <w:rsid w:val="00211CDA"/>
    <w:rsid w:val="00213B89"/>
    <w:rsid w:val="002150C7"/>
    <w:rsid w:val="002168F8"/>
    <w:rsid w:val="00216F74"/>
    <w:rsid w:val="0022109A"/>
    <w:rsid w:val="00222838"/>
    <w:rsid w:val="002232A5"/>
    <w:rsid w:val="002233D0"/>
    <w:rsid w:val="00225F60"/>
    <w:rsid w:val="0022620A"/>
    <w:rsid w:val="002267FA"/>
    <w:rsid w:val="0022728B"/>
    <w:rsid w:val="00231238"/>
    <w:rsid w:val="002369B5"/>
    <w:rsid w:val="00236B70"/>
    <w:rsid w:val="00237371"/>
    <w:rsid w:val="002404A2"/>
    <w:rsid w:val="00240980"/>
    <w:rsid w:val="00240DE4"/>
    <w:rsid w:val="002445A7"/>
    <w:rsid w:val="002445CF"/>
    <w:rsid w:val="00244729"/>
    <w:rsid w:val="0024773C"/>
    <w:rsid w:val="002479B7"/>
    <w:rsid w:val="00247ED1"/>
    <w:rsid w:val="00252256"/>
    <w:rsid w:val="002539C2"/>
    <w:rsid w:val="00253CA3"/>
    <w:rsid w:val="002548E8"/>
    <w:rsid w:val="00260A0F"/>
    <w:rsid w:val="002619D4"/>
    <w:rsid w:val="00261BD2"/>
    <w:rsid w:val="00262341"/>
    <w:rsid w:val="00263951"/>
    <w:rsid w:val="00263FA7"/>
    <w:rsid w:val="002646A1"/>
    <w:rsid w:val="00265356"/>
    <w:rsid w:val="00267247"/>
    <w:rsid w:val="00270B69"/>
    <w:rsid w:val="00270FC5"/>
    <w:rsid w:val="0027222B"/>
    <w:rsid w:val="00272669"/>
    <w:rsid w:val="00273200"/>
    <w:rsid w:val="00274D50"/>
    <w:rsid w:val="002750C8"/>
    <w:rsid w:val="002757DE"/>
    <w:rsid w:val="0027594B"/>
    <w:rsid w:val="00275ECB"/>
    <w:rsid w:val="002767B3"/>
    <w:rsid w:val="00276892"/>
    <w:rsid w:val="00285D04"/>
    <w:rsid w:val="00286092"/>
    <w:rsid w:val="00286513"/>
    <w:rsid w:val="0028740D"/>
    <w:rsid w:val="0029415D"/>
    <w:rsid w:val="0029436D"/>
    <w:rsid w:val="002949D3"/>
    <w:rsid w:val="00295DE2"/>
    <w:rsid w:val="00297844"/>
    <w:rsid w:val="002A0FB7"/>
    <w:rsid w:val="002A3017"/>
    <w:rsid w:val="002A407F"/>
    <w:rsid w:val="002A508E"/>
    <w:rsid w:val="002A558F"/>
    <w:rsid w:val="002A7300"/>
    <w:rsid w:val="002A7F5B"/>
    <w:rsid w:val="002A7FAA"/>
    <w:rsid w:val="002B0E1C"/>
    <w:rsid w:val="002B3115"/>
    <w:rsid w:val="002B376F"/>
    <w:rsid w:val="002B51E4"/>
    <w:rsid w:val="002B568F"/>
    <w:rsid w:val="002C2B9D"/>
    <w:rsid w:val="002C3906"/>
    <w:rsid w:val="002C3AB6"/>
    <w:rsid w:val="002C42A4"/>
    <w:rsid w:val="002C6035"/>
    <w:rsid w:val="002C7613"/>
    <w:rsid w:val="002C77E3"/>
    <w:rsid w:val="002D1656"/>
    <w:rsid w:val="002D1EB8"/>
    <w:rsid w:val="002D5544"/>
    <w:rsid w:val="002D5DC0"/>
    <w:rsid w:val="002D6395"/>
    <w:rsid w:val="002E054C"/>
    <w:rsid w:val="002E0DBB"/>
    <w:rsid w:val="002E264D"/>
    <w:rsid w:val="002E3AFF"/>
    <w:rsid w:val="002E5876"/>
    <w:rsid w:val="002E64EB"/>
    <w:rsid w:val="002F0405"/>
    <w:rsid w:val="002F06D0"/>
    <w:rsid w:val="002F455D"/>
    <w:rsid w:val="002F4575"/>
    <w:rsid w:val="002F6DB8"/>
    <w:rsid w:val="003025BD"/>
    <w:rsid w:val="00302B5E"/>
    <w:rsid w:val="003054FA"/>
    <w:rsid w:val="003077D5"/>
    <w:rsid w:val="00307AB8"/>
    <w:rsid w:val="00307CE3"/>
    <w:rsid w:val="00311BE9"/>
    <w:rsid w:val="003130DB"/>
    <w:rsid w:val="003131B9"/>
    <w:rsid w:val="00313CD4"/>
    <w:rsid w:val="00314508"/>
    <w:rsid w:val="00316087"/>
    <w:rsid w:val="0031772D"/>
    <w:rsid w:val="00324B59"/>
    <w:rsid w:val="00325FFA"/>
    <w:rsid w:val="00333657"/>
    <w:rsid w:val="00334CDA"/>
    <w:rsid w:val="003367B6"/>
    <w:rsid w:val="00336B87"/>
    <w:rsid w:val="003403C6"/>
    <w:rsid w:val="00341300"/>
    <w:rsid w:val="00344165"/>
    <w:rsid w:val="003450E0"/>
    <w:rsid w:val="00346111"/>
    <w:rsid w:val="0034636F"/>
    <w:rsid w:val="00347CB3"/>
    <w:rsid w:val="0035384B"/>
    <w:rsid w:val="0035401F"/>
    <w:rsid w:val="00354DC6"/>
    <w:rsid w:val="00356A9A"/>
    <w:rsid w:val="00357D4F"/>
    <w:rsid w:val="00357DB7"/>
    <w:rsid w:val="00357FEA"/>
    <w:rsid w:val="00360391"/>
    <w:rsid w:val="0036145C"/>
    <w:rsid w:val="00361BD1"/>
    <w:rsid w:val="00362293"/>
    <w:rsid w:val="003644B0"/>
    <w:rsid w:val="00365441"/>
    <w:rsid w:val="003657FC"/>
    <w:rsid w:val="00365F48"/>
    <w:rsid w:val="00367010"/>
    <w:rsid w:val="003677C9"/>
    <w:rsid w:val="003700DF"/>
    <w:rsid w:val="00371D75"/>
    <w:rsid w:val="00375D80"/>
    <w:rsid w:val="0037744F"/>
    <w:rsid w:val="00381935"/>
    <w:rsid w:val="00381C60"/>
    <w:rsid w:val="003870A8"/>
    <w:rsid w:val="00391B6B"/>
    <w:rsid w:val="003920B8"/>
    <w:rsid w:val="003934CC"/>
    <w:rsid w:val="00395B01"/>
    <w:rsid w:val="003972A2"/>
    <w:rsid w:val="003A23E8"/>
    <w:rsid w:val="003A2953"/>
    <w:rsid w:val="003A296A"/>
    <w:rsid w:val="003A68B8"/>
    <w:rsid w:val="003B15F2"/>
    <w:rsid w:val="003B264B"/>
    <w:rsid w:val="003B271B"/>
    <w:rsid w:val="003B43A6"/>
    <w:rsid w:val="003B5A81"/>
    <w:rsid w:val="003C03CE"/>
    <w:rsid w:val="003C2EDB"/>
    <w:rsid w:val="003C3651"/>
    <w:rsid w:val="003C3C57"/>
    <w:rsid w:val="003C4D54"/>
    <w:rsid w:val="003C5465"/>
    <w:rsid w:val="003C5F7D"/>
    <w:rsid w:val="003C670B"/>
    <w:rsid w:val="003D1733"/>
    <w:rsid w:val="003D1B59"/>
    <w:rsid w:val="003D1C42"/>
    <w:rsid w:val="003D2BC3"/>
    <w:rsid w:val="003D4670"/>
    <w:rsid w:val="003D5789"/>
    <w:rsid w:val="003D64FD"/>
    <w:rsid w:val="003D70DF"/>
    <w:rsid w:val="003D724E"/>
    <w:rsid w:val="003E014B"/>
    <w:rsid w:val="003E02FD"/>
    <w:rsid w:val="003E0977"/>
    <w:rsid w:val="003E2388"/>
    <w:rsid w:val="003E3A36"/>
    <w:rsid w:val="003F2604"/>
    <w:rsid w:val="003F47AD"/>
    <w:rsid w:val="003F5407"/>
    <w:rsid w:val="003F5BE2"/>
    <w:rsid w:val="003F5DD9"/>
    <w:rsid w:val="003F6B2C"/>
    <w:rsid w:val="003F71B9"/>
    <w:rsid w:val="00401471"/>
    <w:rsid w:val="00401FEF"/>
    <w:rsid w:val="00402E63"/>
    <w:rsid w:val="00402EE2"/>
    <w:rsid w:val="00404A5E"/>
    <w:rsid w:val="00404D1B"/>
    <w:rsid w:val="00406435"/>
    <w:rsid w:val="00406DAF"/>
    <w:rsid w:val="00407BBC"/>
    <w:rsid w:val="00407FA2"/>
    <w:rsid w:val="00410093"/>
    <w:rsid w:val="00410618"/>
    <w:rsid w:val="0041077D"/>
    <w:rsid w:val="00411367"/>
    <w:rsid w:val="00412896"/>
    <w:rsid w:val="00413037"/>
    <w:rsid w:val="004142FC"/>
    <w:rsid w:val="00416AB7"/>
    <w:rsid w:val="00417314"/>
    <w:rsid w:val="00417560"/>
    <w:rsid w:val="004178AF"/>
    <w:rsid w:val="00421405"/>
    <w:rsid w:val="004233CE"/>
    <w:rsid w:val="004236F7"/>
    <w:rsid w:val="0042690C"/>
    <w:rsid w:val="004270B2"/>
    <w:rsid w:val="0043444B"/>
    <w:rsid w:val="004363EA"/>
    <w:rsid w:val="0043661F"/>
    <w:rsid w:val="00437F06"/>
    <w:rsid w:val="004409A1"/>
    <w:rsid w:val="0044289C"/>
    <w:rsid w:val="004445A4"/>
    <w:rsid w:val="00445D5C"/>
    <w:rsid w:val="0044671C"/>
    <w:rsid w:val="004468D2"/>
    <w:rsid w:val="00447A9A"/>
    <w:rsid w:val="0045012E"/>
    <w:rsid w:val="00450B4E"/>
    <w:rsid w:val="00451D50"/>
    <w:rsid w:val="00452F48"/>
    <w:rsid w:val="00453FFF"/>
    <w:rsid w:val="00456290"/>
    <w:rsid w:val="004620D0"/>
    <w:rsid w:val="00462208"/>
    <w:rsid w:val="0046305A"/>
    <w:rsid w:val="004639BF"/>
    <w:rsid w:val="00465D1E"/>
    <w:rsid w:val="0046606F"/>
    <w:rsid w:val="00466488"/>
    <w:rsid w:val="00466A13"/>
    <w:rsid w:val="0047203F"/>
    <w:rsid w:val="00472923"/>
    <w:rsid w:val="00473644"/>
    <w:rsid w:val="00474C15"/>
    <w:rsid w:val="00477EF2"/>
    <w:rsid w:val="004863E3"/>
    <w:rsid w:val="00486570"/>
    <w:rsid w:val="00487AF4"/>
    <w:rsid w:val="00491AE8"/>
    <w:rsid w:val="00491E24"/>
    <w:rsid w:val="004928ED"/>
    <w:rsid w:val="00494336"/>
    <w:rsid w:val="004949A7"/>
    <w:rsid w:val="00494E76"/>
    <w:rsid w:val="00496248"/>
    <w:rsid w:val="0049638E"/>
    <w:rsid w:val="004965D1"/>
    <w:rsid w:val="0049740C"/>
    <w:rsid w:val="00497576"/>
    <w:rsid w:val="004976CE"/>
    <w:rsid w:val="004A45E8"/>
    <w:rsid w:val="004A4648"/>
    <w:rsid w:val="004A4771"/>
    <w:rsid w:val="004A5312"/>
    <w:rsid w:val="004A578B"/>
    <w:rsid w:val="004A5D6C"/>
    <w:rsid w:val="004A5FEA"/>
    <w:rsid w:val="004A6292"/>
    <w:rsid w:val="004A639F"/>
    <w:rsid w:val="004B0611"/>
    <w:rsid w:val="004B343E"/>
    <w:rsid w:val="004B5D4F"/>
    <w:rsid w:val="004B6D4A"/>
    <w:rsid w:val="004B6E3C"/>
    <w:rsid w:val="004B6F2F"/>
    <w:rsid w:val="004C0D31"/>
    <w:rsid w:val="004C1252"/>
    <w:rsid w:val="004C2B0D"/>
    <w:rsid w:val="004C33F3"/>
    <w:rsid w:val="004C34D5"/>
    <w:rsid w:val="004C3DB5"/>
    <w:rsid w:val="004C4E68"/>
    <w:rsid w:val="004C639D"/>
    <w:rsid w:val="004C7B48"/>
    <w:rsid w:val="004D0780"/>
    <w:rsid w:val="004D4BFD"/>
    <w:rsid w:val="004D5D88"/>
    <w:rsid w:val="004D6A42"/>
    <w:rsid w:val="004E06F9"/>
    <w:rsid w:val="004E1877"/>
    <w:rsid w:val="004E1B89"/>
    <w:rsid w:val="004E2097"/>
    <w:rsid w:val="004E2C3C"/>
    <w:rsid w:val="004E3FD5"/>
    <w:rsid w:val="004E40F4"/>
    <w:rsid w:val="004E4C78"/>
    <w:rsid w:val="004E5601"/>
    <w:rsid w:val="004E62CE"/>
    <w:rsid w:val="004F0EE4"/>
    <w:rsid w:val="004F1A96"/>
    <w:rsid w:val="004F2B52"/>
    <w:rsid w:val="004F31BB"/>
    <w:rsid w:val="004F3F7A"/>
    <w:rsid w:val="004F46CF"/>
    <w:rsid w:val="004F4B0A"/>
    <w:rsid w:val="004F4D08"/>
    <w:rsid w:val="004F6321"/>
    <w:rsid w:val="0050019B"/>
    <w:rsid w:val="005041B5"/>
    <w:rsid w:val="00505E02"/>
    <w:rsid w:val="0050659E"/>
    <w:rsid w:val="00506A33"/>
    <w:rsid w:val="00507A8B"/>
    <w:rsid w:val="0051024C"/>
    <w:rsid w:val="005107CB"/>
    <w:rsid w:val="00510858"/>
    <w:rsid w:val="00511371"/>
    <w:rsid w:val="0051142B"/>
    <w:rsid w:val="00513076"/>
    <w:rsid w:val="0051395C"/>
    <w:rsid w:val="00514C6E"/>
    <w:rsid w:val="00516D9F"/>
    <w:rsid w:val="00516EAB"/>
    <w:rsid w:val="00517370"/>
    <w:rsid w:val="00517571"/>
    <w:rsid w:val="00521666"/>
    <w:rsid w:val="00521DCD"/>
    <w:rsid w:val="00522F8D"/>
    <w:rsid w:val="00525A44"/>
    <w:rsid w:val="005269AC"/>
    <w:rsid w:val="00527EDA"/>
    <w:rsid w:val="00530571"/>
    <w:rsid w:val="00531BF4"/>
    <w:rsid w:val="00531EC8"/>
    <w:rsid w:val="00535196"/>
    <w:rsid w:val="00535B6D"/>
    <w:rsid w:val="00535DCC"/>
    <w:rsid w:val="00536C90"/>
    <w:rsid w:val="005379E9"/>
    <w:rsid w:val="0054113E"/>
    <w:rsid w:val="005434D0"/>
    <w:rsid w:val="00543905"/>
    <w:rsid w:val="0054505B"/>
    <w:rsid w:val="0054573B"/>
    <w:rsid w:val="005460C4"/>
    <w:rsid w:val="0055256C"/>
    <w:rsid w:val="00552676"/>
    <w:rsid w:val="00552BB8"/>
    <w:rsid w:val="00552D17"/>
    <w:rsid w:val="00552F82"/>
    <w:rsid w:val="00553053"/>
    <w:rsid w:val="00553233"/>
    <w:rsid w:val="00553A18"/>
    <w:rsid w:val="005541A3"/>
    <w:rsid w:val="0055524A"/>
    <w:rsid w:val="005552D8"/>
    <w:rsid w:val="0055553E"/>
    <w:rsid w:val="005603FF"/>
    <w:rsid w:val="005609A1"/>
    <w:rsid w:val="005613A4"/>
    <w:rsid w:val="00561722"/>
    <w:rsid w:val="00562401"/>
    <w:rsid w:val="005641A1"/>
    <w:rsid w:val="00564521"/>
    <w:rsid w:val="0056550C"/>
    <w:rsid w:val="00567AAE"/>
    <w:rsid w:val="00570479"/>
    <w:rsid w:val="00570590"/>
    <w:rsid w:val="00571124"/>
    <w:rsid w:val="00572114"/>
    <w:rsid w:val="0057247D"/>
    <w:rsid w:val="005739CA"/>
    <w:rsid w:val="00573B2A"/>
    <w:rsid w:val="00573FF6"/>
    <w:rsid w:val="005743B6"/>
    <w:rsid w:val="005745A5"/>
    <w:rsid w:val="00574873"/>
    <w:rsid w:val="005755B0"/>
    <w:rsid w:val="00575FED"/>
    <w:rsid w:val="00577740"/>
    <w:rsid w:val="00577927"/>
    <w:rsid w:val="005804E0"/>
    <w:rsid w:val="00582C02"/>
    <w:rsid w:val="005836C1"/>
    <w:rsid w:val="00584D5D"/>
    <w:rsid w:val="00591397"/>
    <w:rsid w:val="0059159A"/>
    <w:rsid w:val="005918BD"/>
    <w:rsid w:val="0059329B"/>
    <w:rsid w:val="00593526"/>
    <w:rsid w:val="00595423"/>
    <w:rsid w:val="00597144"/>
    <w:rsid w:val="00597F79"/>
    <w:rsid w:val="005A03E4"/>
    <w:rsid w:val="005A0DDD"/>
    <w:rsid w:val="005A17FD"/>
    <w:rsid w:val="005A28C5"/>
    <w:rsid w:val="005A41F1"/>
    <w:rsid w:val="005A4B83"/>
    <w:rsid w:val="005A51C9"/>
    <w:rsid w:val="005A6383"/>
    <w:rsid w:val="005A6864"/>
    <w:rsid w:val="005B0481"/>
    <w:rsid w:val="005B1D87"/>
    <w:rsid w:val="005B3872"/>
    <w:rsid w:val="005B74D7"/>
    <w:rsid w:val="005C0CED"/>
    <w:rsid w:val="005C1473"/>
    <w:rsid w:val="005C20CE"/>
    <w:rsid w:val="005C2D4C"/>
    <w:rsid w:val="005C569A"/>
    <w:rsid w:val="005C5D11"/>
    <w:rsid w:val="005C7C44"/>
    <w:rsid w:val="005D0B01"/>
    <w:rsid w:val="005D1C79"/>
    <w:rsid w:val="005D2E32"/>
    <w:rsid w:val="005D3264"/>
    <w:rsid w:val="005D4C0D"/>
    <w:rsid w:val="005D61A8"/>
    <w:rsid w:val="005E099A"/>
    <w:rsid w:val="005E0D65"/>
    <w:rsid w:val="005E11D6"/>
    <w:rsid w:val="005E2112"/>
    <w:rsid w:val="005E2E78"/>
    <w:rsid w:val="005E43FE"/>
    <w:rsid w:val="005E6544"/>
    <w:rsid w:val="005E7591"/>
    <w:rsid w:val="005F0AB2"/>
    <w:rsid w:val="005F1129"/>
    <w:rsid w:val="005F34C7"/>
    <w:rsid w:val="005F4364"/>
    <w:rsid w:val="005F5378"/>
    <w:rsid w:val="005F7E76"/>
    <w:rsid w:val="00600420"/>
    <w:rsid w:val="00600999"/>
    <w:rsid w:val="00602058"/>
    <w:rsid w:val="006025CF"/>
    <w:rsid w:val="006038DE"/>
    <w:rsid w:val="006050A0"/>
    <w:rsid w:val="0060769A"/>
    <w:rsid w:val="00607B10"/>
    <w:rsid w:val="00607C63"/>
    <w:rsid w:val="00607E85"/>
    <w:rsid w:val="006170EF"/>
    <w:rsid w:val="00617B51"/>
    <w:rsid w:val="006205A5"/>
    <w:rsid w:val="0062163B"/>
    <w:rsid w:val="00621AA1"/>
    <w:rsid w:val="00621C07"/>
    <w:rsid w:val="00622A87"/>
    <w:rsid w:val="00622FD3"/>
    <w:rsid w:val="006237DF"/>
    <w:rsid w:val="00624873"/>
    <w:rsid w:val="00625D24"/>
    <w:rsid w:val="00626260"/>
    <w:rsid w:val="00627532"/>
    <w:rsid w:val="00630C95"/>
    <w:rsid w:val="00632630"/>
    <w:rsid w:val="0063319F"/>
    <w:rsid w:val="00634D5D"/>
    <w:rsid w:val="006368E6"/>
    <w:rsid w:val="00640ED4"/>
    <w:rsid w:val="00642EAF"/>
    <w:rsid w:val="0064307A"/>
    <w:rsid w:val="006447D9"/>
    <w:rsid w:val="00646992"/>
    <w:rsid w:val="0065372E"/>
    <w:rsid w:val="00654A86"/>
    <w:rsid w:val="00657974"/>
    <w:rsid w:val="00657BCD"/>
    <w:rsid w:val="006607E5"/>
    <w:rsid w:val="00661EFC"/>
    <w:rsid w:val="00663AA2"/>
    <w:rsid w:val="00664142"/>
    <w:rsid w:val="0066628F"/>
    <w:rsid w:val="00666931"/>
    <w:rsid w:val="006670B8"/>
    <w:rsid w:val="00667AF7"/>
    <w:rsid w:val="00670766"/>
    <w:rsid w:val="00672382"/>
    <w:rsid w:val="00673EC1"/>
    <w:rsid w:val="006744F0"/>
    <w:rsid w:val="006750E2"/>
    <w:rsid w:val="00675F8B"/>
    <w:rsid w:val="00676E30"/>
    <w:rsid w:val="00677EA4"/>
    <w:rsid w:val="00683DE6"/>
    <w:rsid w:val="00684239"/>
    <w:rsid w:val="00684BE3"/>
    <w:rsid w:val="0068616F"/>
    <w:rsid w:val="006927A6"/>
    <w:rsid w:val="00693FF2"/>
    <w:rsid w:val="00695518"/>
    <w:rsid w:val="00695800"/>
    <w:rsid w:val="0069745B"/>
    <w:rsid w:val="006A2196"/>
    <w:rsid w:val="006A30C6"/>
    <w:rsid w:val="006A4BD6"/>
    <w:rsid w:val="006A4C7A"/>
    <w:rsid w:val="006A65B8"/>
    <w:rsid w:val="006A7D7F"/>
    <w:rsid w:val="006B2D73"/>
    <w:rsid w:val="006B3309"/>
    <w:rsid w:val="006B36AD"/>
    <w:rsid w:val="006B486F"/>
    <w:rsid w:val="006B4DB9"/>
    <w:rsid w:val="006B5911"/>
    <w:rsid w:val="006B5CAD"/>
    <w:rsid w:val="006B67AA"/>
    <w:rsid w:val="006B773F"/>
    <w:rsid w:val="006B7AD7"/>
    <w:rsid w:val="006C0958"/>
    <w:rsid w:val="006C3078"/>
    <w:rsid w:val="006C3E33"/>
    <w:rsid w:val="006C5F6B"/>
    <w:rsid w:val="006D23A0"/>
    <w:rsid w:val="006D2D31"/>
    <w:rsid w:val="006D427A"/>
    <w:rsid w:val="006D4E46"/>
    <w:rsid w:val="006D6082"/>
    <w:rsid w:val="006E042E"/>
    <w:rsid w:val="006E42C2"/>
    <w:rsid w:val="006E48DC"/>
    <w:rsid w:val="006E4F98"/>
    <w:rsid w:val="006F2B0B"/>
    <w:rsid w:val="006F3272"/>
    <w:rsid w:val="006F4DB0"/>
    <w:rsid w:val="006F5FC6"/>
    <w:rsid w:val="006F61CC"/>
    <w:rsid w:val="006F6A54"/>
    <w:rsid w:val="006F7327"/>
    <w:rsid w:val="0070058B"/>
    <w:rsid w:val="0070222C"/>
    <w:rsid w:val="0071063B"/>
    <w:rsid w:val="007121ED"/>
    <w:rsid w:val="007123A3"/>
    <w:rsid w:val="007131A6"/>
    <w:rsid w:val="00713B91"/>
    <w:rsid w:val="00713D65"/>
    <w:rsid w:val="007142A4"/>
    <w:rsid w:val="00715600"/>
    <w:rsid w:val="00716174"/>
    <w:rsid w:val="007161D0"/>
    <w:rsid w:val="0071772E"/>
    <w:rsid w:val="007203EE"/>
    <w:rsid w:val="007207DE"/>
    <w:rsid w:val="00721243"/>
    <w:rsid w:val="007243E0"/>
    <w:rsid w:val="00725937"/>
    <w:rsid w:val="00725C7C"/>
    <w:rsid w:val="007263BE"/>
    <w:rsid w:val="00730794"/>
    <w:rsid w:val="00731C72"/>
    <w:rsid w:val="00733B03"/>
    <w:rsid w:val="0073739C"/>
    <w:rsid w:val="00740D53"/>
    <w:rsid w:val="0074218B"/>
    <w:rsid w:val="00743EE7"/>
    <w:rsid w:val="007459F3"/>
    <w:rsid w:val="0074606B"/>
    <w:rsid w:val="007461FF"/>
    <w:rsid w:val="00747A53"/>
    <w:rsid w:val="00752AFB"/>
    <w:rsid w:val="00753BC3"/>
    <w:rsid w:val="00755BE2"/>
    <w:rsid w:val="0075618B"/>
    <w:rsid w:val="00756788"/>
    <w:rsid w:val="007601FB"/>
    <w:rsid w:val="0076074E"/>
    <w:rsid w:val="0076250B"/>
    <w:rsid w:val="00764665"/>
    <w:rsid w:val="00767B1A"/>
    <w:rsid w:val="00770E08"/>
    <w:rsid w:val="0077359E"/>
    <w:rsid w:val="00776DB4"/>
    <w:rsid w:val="00785209"/>
    <w:rsid w:val="0078524B"/>
    <w:rsid w:val="007856AF"/>
    <w:rsid w:val="00790963"/>
    <w:rsid w:val="007942C8"/>
    <w:rsid w:val="00795718"/>
    <w:rsid w:val="00795C7E"/>
    <w:rsid w:val="0079712D"/>
    <w:rsid w:val="007976FD"/>
    <w:rsid w:val="007A043A"/>
    <w:rsid w:val="007A3DD6"/>
    <w:rsid w:val="007A45F0"/>
    <w:rsid w:val="007A51F1"/>
    <w:rsid w:val="007A6B00"/>
    <w:rsid w:val="007A79CB"/>
    <w:rsid w:val="007B0CB1"/>
    <w:rsid w:val="007B2D11"/>
    <w:rsid w:val="007B54AB"/>
    <w:rsid w:val="007B5740"/>
    <w:rsid w:val="007C042C"/>
    <w:rsid w:val="007C568C"/>
    <w:rsid w:val="007C7910"/>
    <w:rsid w:val="007C7B5B"/>
    <w:rsid w:val="007C7D40"/>
    <w:rsid w:val="007C7FCB"/>
    <w:rsid w:val="007D1703"/>
    <w:rsid w:val="007D18B7"/>
    <w:rsid w:val="007D1C27"/>
    <w:rsid w:val="007D1D07"/>
    <w:rsid w:val="007D429A"/>
    <w:rsid w:val="007D56B8"/>
    <w:rsid w:val="007D5B5F"/>
    <w:rsid w:val="007D5E8D"/>
    <w:rsid w:val="007D6F79"/>
    <w:rsid w:val="007D7018"/>
    <w:rsid w:val="007D70F0"/>
    <w:rsid w:val="007D7566"/>
    <w:rsid w:val="007E082E"/>
    <w:rsid w:val="007E090D"/>
    <w:rsid w:val="007E2DD5"/>
    <w:rsid w:val="007E4F7F"/>
    <w:rsid w:val="007E5171"/>
    <w:rsid w:val="007E5573"/>
    <w:rsid w:val="007E5815"/>
    <w:rsid w:val="007E7792"/>
    <w:rsid w:val="007F176D"/>
    <w:rsid w:val="007F1AA5"/>
    <w:rsid w:val="007F394C"/>
    <w:rsid w:val="007F3C4E"/>
    <w:rsid w:val="007F3C64"/>
    <w:rsid w:val="007F42E6"/>
    <w:rsid w:val="007F4562"/>
    <w:rsid w:val="007F4C6B"/>
    <w:rsid w:val="007F584E"/>
    <w:rsid w:val="007F65F9"/>
    <w:rsid w:val="007F6AE7"/>
    <w:rsid w:val="007F7681"/>
    <w:rsid w:val="008021A9"/>
    <w:rsid w:val="00803200"/>
    <w:rsid w:val="0080423F"/>
    <w:rsid w:val="00807DE8"/>
    <w:rsid w:val="00807E90"/>
    <w:rsid w:val="00812A76"/>
    <w:rsid w:val="00814D8B"/>
    <w:rsid w:val="00814E89"/>
    <w:rsid w:val="00816488"/>
    <w:rsid w:val="008221F6"/>
    <w:rsid w:val="0082386A"/>
    <w:rsid w:val="0082452D"/>
    <w:rsid w:val="0082482F"/>
    <w:rsid w:val="008249D1"/>
    <w:rsid w:val="0082578D"/>
    <w:rsid w:val="00826DAD"/>
    <w:rsid w:val="008301A7"/>
    <w:rsid w:val="00830AD9"/>
    <w:rsid w:val="00831367"/>
    <w:rsid w:val="00832918"/>
    <w:rsid w:val="0083291A"/>
    <w:rsid w:val="00832A8C"/>
    <w:rsid w:val="008334CE"/>
    <w:rsid w:val="008335E9"/>
    <w:rsid w:val="00833A01"/>
    <w:rsid w:val="0083614C"/>
    <w:rsid w:val="00840080"/>
    <w:rsid w:val="0084247F"/>
    <w:rsid w:val="00842CA6"/>
    <w:rsid w:val="008443EE"/>
    <w:rsid w:val="00844E99"/>
    <w:rsid w:val="00846455"/>
    <w:rsid w:val="008517C2"/>
    <w:rsid w:val="00853548"/>
    <w:rsid w:val="00853D70"/>
    <w:rsid w:val="00853D9A"/>
    <w:rsid w:val="008550FC"/>
    <w:rsid w:val="00855933"/>
    <w:rsid w:val="00855C68"/>
    <w:rsid w:val="00856AAA"/>
    <w:rsid w:val="008600D9"/>
    <w:rsid w:val="00861D07"/>
    <w:rsid w:val="00862BC3"/>
    <w:rsid w:val="00864AE7"/>
    <w:rsid w:val="008652DA"/>
    <w:rsid w:val="0087025A"/>
    <w:rsid w:val="00871887"/>
    <w:rsid w:val="008720D0"/>
    <w:rsid w:val="008737B2"/>
    <w:rsid w:val="0087425F"/>
    <w:rsid w:val="008765FF"/>
    <w:rsid w:val="008802A5"/>
    <w:rsid w:val="0088176D"/>
    <w:rsid w:val="00881A9E"/>
    <w:rsid w:val="0088239B"/>
    <w:rsid w:val="00882A38"/>
    <w:rsid w:val="00884737"/>
    <w:rsid w:val="00884DBB"/>
    <w:rsid w:val="00884F14"/>
    <w:rsid w:val="0088579A"/>
    <w:rsid w:val="00886085"/>
    <w:rsid w:val="00886DF9"/>
    <w:rsid w:val="00887CB1"/>
    <w:rsid w:val="00890CE2"/>
    <w:rsid w:val="00891B2B"/>
    <w:rsid w:val="00892BD6"/>
    <w:rsid w:val="008968F2"/>
    <w:rsid w:val="0089782C"/>
    <w:rsid w:val="008A1464"/>
    <w:rsid w:val="008A28F7"/>
    <w:rsid w:val="008A2A9C"/>
    <w:rsid w:val="008A4024"/>
    <w:rsid w:val="008A602B"/>
    <w:rsid w:val="008A6D8C"/>
    <w:rsid w:val="008A7753"/>
    <w:rsid w:val="008B07DE"/>
    <w:rsid w:val="008B1E8C"/>
    <w:rsid w:val="008B2D7E"/>
    <w:rsid w:val="008B437C"/>
    <w:rsid w:val="008B4443"/>
    <w:rsid w:val="008B5901"/>
    <w:rsid w:val="008C2B20"/>
    <w:rsid w:val="008C7539"/>
    <w:rsid w:val="008D1BB4"/>
    <w:rsid w:val="008D466D"/>
    <w:rsid w:val="008D5D37"/>
    <w:rsid w:val="008D6069"/>
    <w:rsid w:val="008D7F41"/>
    <w:rsid w:val="008E45F3"/>
    <w:rsid w:val="008E4966"/>
    <w:rsid w:val="008E5B26"/>
    <w:rsid w:val="008E7425"/>
    <w:rsid w:val="008F15CE"/>
    <w:rsid w:val="008F293F"/>
    <w:rsid w:val="008F30F6"/>
    <w:rsid w:val="008F50F6"/>
    <w:rsid w:val="008F6DC3"/>
    <w:rsid w:val="0090064C"/>
    <w:rsid w:val="009029A6"/>
    <w:rsid w:val="00902C0C"/>
    <w:rsid w:val="00903E93"/>
    <w:rsid w:val="0090447D"/>
    <w:rsid w:val="00905DF4"/>
    <w:rsid w:val="00907143"/>
    <w:rsid w:val="00911875"/>
    <w:rsid w:val="009129D8"/>
    <w:rsid w:val="00913C22"/>
    <w:rsid w:val="00915499"/>
    <w:rsid w:val="00915C1A"/>
    <w:rsid w:val="00917842"/>
    <w:rsid w:val="00921AC2"/>
    <w:rsid w:val="009220D0"/>
    <w:rsid w:val="0092238B"/>
    <w:rsid w:val="009234AC"/>
    <w:rsid w:val="009257B8"/>
    <w:rsid w:val="00925BED"/>
    <w:rsid w:val="00926551"/>
    <w:rsid w:val="00930727"/>
    <w:rsid w:val="0093284A"/>
    <w:rsid w:val="00933A06"/>
    <w:rsid w:val="00933DCE"/>
    <w:rsid w:val="00935582"/>
    <w:rsid w:val="00935D66"/>
    <w:rsid w:val="009362C2"/>
    <w:rsid w:val="00937EDD"/>
    <w:rsid w:val="0094268A"/>
    <w:rsid w:val="00944297"/>
    <w:rsid w:val="009458E4"/>
    <w:rsid w:val="0094602A"/>
    <w:rsid w:val="00952F82"/>
    <w:rsid w:val="00955A79"/>
    <w:rsid w:val="009578AD"/>
    <w:rsid w:val="0096043F"/>
    <w:rsid w:val="00960492"/>
    <w:rsid w:val="00960DEB"/>
    <w:rsid w:val="00961F38"/>
    <w:rsid w:val="00962564"/>
    <w:rsid w:val="0096520D"/>
    <w:rsid w:val="00967745"/>
    <w:rsid w:val="00970196"/>
    <w:rsid w:val="009710BB"/>
    <w:rsid w:val="009714BC"/>
    <w:rsid w:val="00971E4B"/>
    <w:rsid w:val="00973625"/>
    <w:rsid w:val="00974167"/>
    <w:rsid w:val="00976090"/>
    <w:rsid w:val="009768AB"/>
    <w:rsid w:val="00977BB0"/>
    <w:rsid w:val="00977FE0"/>
    <w:rsid w:val="00983B3C"/>
    <w:rsid w:val="0098445A"/>
    <w:rsid w:val="00984FAC"/>
    <w:rsid w:val="00985577"/>
    <w:rsid w:val="00986C57"/>
    <w:rsid w:val="00992F99"/>
    <w:rsid w:val="00993A4B"/>
    <w:rsid w:val="00993C7A"/>
    <w:rsid w:val="00994964"/>
    <w:rsid w:val="009953A8"/>
    <w:rsid w:val="00996E5A"/>
    <w:rsid w:val="00997C41"/>
    <w:rsid w:val="00997F4A"/>
    <w:rsid w:val="009A0995"/>
    <w:rsid w:val="009A1FC9"/>
    <w:rsid w:val="009A2B5A"/>
    <w:rsid w:val="009A2DCF"/>
    <w:rsid w:val="009A5C0B"/>
    <w:rsid w:val="009A7785"/>
    <w:rsid w:val="009B2F76"/>
    <w:rsid w:val="009B32A8"/>
    <w:rsid w:val="009B65D5"/>
    <w:rsid w:val="009B7796"/>
    <w:rsid w:val="009C03FB"/>
    <w:rsid w:val="009C3AE0"/>
    <w:rsid w:val="009D03E4"/>
    <w:rsid w:val="009D1472"/>
    <w:rsid w:val="009D17D8"/>
    <w:rsid w:val="009D1FE7"/>
    <w:rsid w:val="009D3753"/>
    <w:rsid w:val="009D4262"/>
    <w:rsid w:val="009D4C1C"/>
    <w:rsid w:val="009D4DB2"/>
    <w:rsid w:val="009D5617"/>
    <w:rsid w:val="009D56E0"/>
    <w:rsid w:val="009D58C5"/>
    <w:rsid w:val="009D6659"/>
    <w:rsid w:val="009D679C"/>
    <w:rsid w:val="009D67D4"/>
    <w:rsid w:val="009D6F63"/>
    <w:rsid w:val="009D7718"/>
    <w:rsid w:val="009E01B2"/>
    <w:rsid w:val="009E09C2"/>
    <w:rsid w:val="009E16A7"/>
    <w:rsid w:val="009E30B1"/>
    <w:rsid w:val="009E3CD6"/>
    <w:rsid w:val="009E5139"/>
    <w:rsid w:val="009E5715"/>
    <w:rsid w:val="009E59BD"/>
    <w:rsid w:val="009E5A47"/>
    <w:rsid w:val="009E7BE9"/>
    <w:rsid w:val="009F0E8B"/>
    <w:rsid w:val="009F245E"/>
    <w:rsid w:val="009F2916"/>
    <w:rsid w:val="009F62B8"/>
    <w:rsid w:val="009F7574"/>
    <w:rsid w:val="00A00277"/>
    <w:rsid w:val="00A00DAB"/>
    <w:rsid w:val="00A01120"/>
    <w:rsid w:val="00A02A9F"/>
    <w:rsid w:val="00A02C60"/>
    <w:rsid w:val="00A03A1C"/>
    <w:rsid w:val="00A07165"/>
    <w:rsid w:val="00A0770C"/>
    <w:rsid w:val="00A07B41"/>
    <w:rsid w:val="00A127CB"/>
    <w:rsid w:val="00A12F74"/>
    <w:rsid w:val="00A14313"/>
    <w:rsid w:val="00A14449"/>
    <w:rsid w:val="00A1455C"/>
    <w:rsid w:val="00A14CF7"/>
    <w:rsid w:val="00A1632F"/>
    <w:rsid w:val="00A20532"/>
    <w:rsid w:val="00A213B0"/>
    <w:rsid w:val="00A213C9"/>
    <w:rsid w:val="00A216F4"/>
    <w:rsid w:val="00A22C32"/>
    <w:rsid w:val="00A23224"/>
    <w:rsid w:val="00A23F99"/>
    <w:rsid w:val="00A249C7"/>
    <w:rsid w:val="00A24CA8"/>
    <w:rsid w:val="00A25934"/>
    <w:rsid w:val="00A272B3"/>
    <w:rsid w:val="00A30263"/>
    <w:rsid w:val="00A32119"/>
    <w:rsid w:val="00A3289E"/>
    <w:rsid w:val="00A33CDB"/>
    <w:rsid w:val="00A35C83"/>
    <w:rsid w:val="00A36F1D"/>
    <w:rsid w:val="00A3721A"/>
    <w:rsid w:val="00A3754F"/>
    <w:rsid w:val="00A37C61"/>
    <w:rsid w:val="00A407CC"/>
    <w:rsid w:val="00A4133E"/>
    <w:rsid w:val="00A41834"/>
    <w:rsid w:val="00A41FCC"/>
    <w:rsid w:val="00A44BCB"/>
    <w:rsid w:val="00A45FC8"/>
    <w:rsid w:val="00A4716B"/>
    <w:rsid w:val="00A5215D"/>
    <w:rsid w:val="00A57ADE"/>
    <w:rsid w:val="00A600F1"/>
    <w:rsid w:val="00A60957"/>
    <w:rsid w:val="00A615A8"/>
    <w:rsid w:val="00A619B7"/>
    <w:rsid w:val="00A6202E"/>
    <w:rsid w:val="00A62B6D"/>
    <w:rsid w:val="00A63B37"/>
    <w:rsid w:val="00A65C17"/>
    <w:rsid w:val="00A67C14"/>
    <w:rsid w:val="00A70D72"/>
    <w:rsid w:val="00A70F14"/>
    <w:rsid w:val="00A727CA"/>
    <w:rsid w:val="00A72D41"/>
    <w:rsid w:val="00A73A82"/>
    <w:rsid w:val="00A75179"/>
    <w:rsid w:val="00A75635"/>
    <w:rsid w:val="00A75AE9"/>
    <w:rsid w:val="00A81561"/>
    <w:rsid w:val="00A840B1"/>
    <w:rsid w:val="00A84339"/>
    <w:rsid w:val="00A84EFB"/>
    <w:rsid w:val="00A85D3F"/>
    <w:rsid w:val="00A87D4B"/>
    <w:rsid w:val="00A90B53"/>
    <w:rsid w:val="00A90C7D"/>
    <w:rsid w:val="00A92CA1"/>
    <w:rsid w:val="00A9594C"/>
    <w:rsid w:val="00A97F40"/>
    <w:rsid w:val="00AA1C16"/>
    <w:rsid w:val="00AA231C"/>
    <w:rsid w:val="00AA3DBB"/>
    <w:rsid w:val="00AA4954"/>
    <w:rsid w:val="00AA53B6"/>
    <w:rsid w:val="00AA623D"/>
    <w:rsid w:val="00AA76AC"/>
    <w:rsid w:val="00AB0C54"/>
    <w:rsid w:val="00AB2368"/>
    <w:rsid w:val="00AB28FE"/>
    <w:rsid w:val="00AB2FAE"/>
    <w:rsid w:val="00AB4122"/>
    <w:rsid w:val="00AB52B0"/>
    <w:rsid w:val="00AC0E07"/>
    <w:rsid w:val="00AC1904"/>
    <w:rsid w:val="00AC22A1"/>
    <w:rsid w:val="00AC3458"/>
    <w:rsid w:val="00AC498E"/>
    <w:rsid w:val="00AC688A"/>
    <w:rsid w:val="00AC6B32"/>
    <w:rsid w:val="00AD05E0"/>
    <w:rsid w:val="00AD1584"/>
    <w:rsid w:val="00AD2296"/>
    <w:rsid w:val="00AD2391"/>
    <w:rsid w:val="00AD2C86"/>
    <w:rsid w:val="00AD3167"/>
    <w:rsid w:val="00AD33F2"/>
    <w:rsid w:val="00AD5E5A"/>
    <w:rsid w:val="00AD7077"/>
    <w:rsid w:val="00AD71F9"/>
    <w:rsid w:val="00AD774C"/>
    <w:rsid w:val="00AE156D"/>
    <w:rsid w:val="00AE190C"/>
    <w:rsid w:val="00AE3DC6"/>
    <w:rsid w:val="00AE4C2D"/>
    <w:rsid w:val="00AE6B4E"/>
    <w:rsid w:val="00AF1351"/>
    <w:rsid w:val="00AF35F8"/>
    <w:rsid w:val="00AF3B78"/>
    <w:rsid w:val="00AF67A9"/>
    <w:rsid w:val="00B008F1"/>
    <w:rsid w:val="00B00921"/>
    <w:rsid w:val="00B01467"/>
    <w:rsid w:val="00B01E8C"/>
    <w:rsid w:val="00B02AFB"/>
    <w:rsid w:val="00B03252"/>
    <w:rsid w:val="00B03F03"/>
    <w:rsid w:val="00B0435E"/>
    <w:rsid w:val="00B07521"/>
    <w:rsid w:val="00B0770F"/>
    <w:rsid w:val="00B07A3A"/>
    <w:rsid w:val="00B10EC6"/>
    <w:rsid w:val="00B1175A"/>
    <w:rsid w:val="00B123F7"/>
    <w:rsid w:val="00B12B6B"/>
    <w:rsid w:val="00B13B89"/>
    <w:rsid w:val="00B14130"/>
    <w:rsid w:val="00B14369"/>
    <w:rsid w:val="00B15213"/>
    <w:rsid w:val="00B16199"/>
    <w:rsid w:val="00B164F2"/>
    <w:rsid w:val="00B17CEE"/>
    <w:rsid w:val="00B2055C"/>
    <w:rsid w:val="00B23CF8"/>
    <w:rsid w:val="00B258E3"/>
    <w:rsid w:val="00B25BAC"/>
    <w:rsid w:val="00B25EB6"/>
    <w:rsid w:val="00B2619D"/>
    <w:rsid w:val="00B30DFE"/>
    <w:rsid w:val="00B31182"/>
    <w:rsid w:val="00B32B91"/>
    <w:rsid w:val="00B349DE"/>
    <w:rsid w:val="00B35169"/>
    <w:rsid w:val="00B37874"/>
    <w:rsid w:val="00B4113A"/>
    <w:rsid w:val="00B438EA"/>
    <w:rsid w:val="00B448D3"/>
    <w:rsid w:val="00B4589C"/>
    <w:rsid w:val="00B45FE3"/>
    <w:rsid w:val="00B500F7"/>
    <w:rsid w:val="00B51E7E"/>
    <w:rsid w:val="00B55018"/>
    <w:rsid w:val="00B555DC"/>
    <w:rsid w:val="00B55E79"/>
    <w:rsid w:val="00B57FC7"/>
    <w:rsid w:val="00B617F0"/>
    <w:rsid w:val="00B61987"/>
    <w:rsid w:val="00B63D82"/>
    <w:rsid w:val="00B668D2"/>
    <w:rsid w:val="00B71738"/>
    <w:rsid w:val="00B718A9"/>
    <w:rsid w:val="00B72088"/>
    <w:rsid w:val="00B75867"/>
    <w:rsid w:val="00B75DA2"/>
    <w:rsid w:val="00B75EF1"/>
    <w:rsid w:val="00B802CD"/>
    <w:rsid w:val="00B80A2E"/>
    <w:rsid w:val="00B82486"/>
    <w:rsid w:val="00B82697"/>
    <w:rsid w:val="00B849C9"/>
    <w:rsid w:val="00B87F17"/>
    <w:rsid w:val="00B94F66"/>
    <w:rsid w:val="00B95DD7"/>
    <w:rsid w:val="00B96056"/>
    <w:rsid w:val="00BA0BE0"/>
    <w:rsid w:val="00BA0FE7"/>
    <w:rsid w:val="00BA172E"/>
    <w:rsid w:val="00BA1F2A"/>
    <w:rsid w:val="00BA1F91"/>
    <w:rsid w:val="00BA2555"/>
    <w:rsid w:val="00BA361F"/>
    <w:rsid w:val="00BA6B9D"/>
    <w:rsid w:val="00BA7BCA"/>
    <w:rsid w:val="00BA7DB0"/>
    <w:rsid w:val="00BA7E93"/>
    <w:rsid w:val="00BB1370"/>
    <w:rsid w:val="00BB40DF"/>
    <w:rsid w:val="00BB41DD"/>
    <w:rsid w:val="00BB47FA"/>
    <w:rsid w:val="00BB4960"/>
    <w:rsid w:val="00BB527E"/>
    <w:rsid w:val="00BB783D"/>
    <w:rsid w:val="00BB7B36"/>
    <w:rsid w:val="00BC0807"/>
    <w:rsid w:val="00BC2EA4"/>
    <w:rsid w:val="00BC336E"/>
    <w:rsid w:val="00BC3728"/>
    <w:rsid w:val="00BC7E3C"/>
    <w:rsid w:val="00BD065D"/>
    <w:rsid w:val="00BD1F06"/>
    <w:rsid w:val="00BD2D07"/>
    <w:rsid w:val="00BD3A97"/>
    <w:rsid w:val="00BD3E16"/>
    <w:rsid w:val="00BD7983"/>
    <w:rsid w:val="00BD7D77"/>
    <w:rsid w:val="00BE0113"/>
    <w:rsid w:val="00BE1232"/>
    <w:rsid w:val="00BE1C23"/>
    <w:rsid w:val="00BE3A5D"/>
    <w:rsid w:val="00BE3FCD"/>
    <w:rsid w:val="00BE709F"/>
    <w:rsid w:val="00BE7310"/>
    <w:rsid w:val="00BE7458"/>
    <w:rsid w:val="00BF03A1"/>
    <w:rsid w:val="00BF1AFF"/>
    <w:rsid w:val="00BF3595"/>
    <w:rsid w:val="00BF4D53"/>
    <w:rsid w:val="00BF4E7D"/>
    <w:rsid w:val="00BF7D5F"/>
    <w:rsid w:val="00C00841"/>
    <w:rsid w:val="00C0117D"/>
    <w:rsid w:val="00C017ED"/>
    <w:rsid w:val="00C02257"/>
    <w:rsid w:val="00C05C42"/>
    <w:rsid w:val="00C103DE"/>
    <w:rsid w:val="00C10BFD"/>
    <w:rsid w:val="00C12FC3"/>
    <w:rsid w:val="00C13374"/>
    <w:rsid w:val="00C15E89"/>
    <w:rsid w:val="00C170CC"/>
    <w:rsid w:val="00C1740D"/>
    <w:rsid w:val="00C234BF"/>
    <w:rsid w:val="00C24C06"/>
    <w:rsid w:val="00C2563D"/>
    <w:rsid w:val="00C2603E"/>
    <w:rsid w:val="00C264E7"/>
    <w:rsid w:val="00C26FED"/>
    <w:rsid w:val="00C3080A"/>
    <w:rsid w:val="00C30CED"/>
    <w:rsid w:val="00C30F1A"/>
    <w:rsid w:val="00C31CFE"/>
    <w:rsid w:val="00C336C6"/>
    <w:rsid w:val="00C3455C"/>
    <w:rsid w:val="00C37744"/>
    <w:rsid w:val="00C443E2"/>
    <w:rsid w:val="00C44F44"/>
    <w:rsid w:val="00C47408"/>
    <w:rsid w:val="00C47512"/>
    <w:rsid w:val="00C500E8"/>
    <w:rsid w:val="00C5116A"/>
    <w:rsid w:val="00C52AB5"/>
    <w:rsid w:val="00C537B1"/>
    <w:rsid w:val="00C54A1F"/>
    <w:rsid w:val="00C54F87"/>
    <w:rsid w:val="00C55F39"/>
    <w:rsid w:val="00C56BD2"/>
    <w:rsid w:val="00C57ACE"/>
    <w:rsid w:val="00C6060F"/>
    <w:rsid w:val="00C646E6"/>
    <w:rsid w:val="00C64FD5"/>
    <w:rsid w:val="00C651D0"/>
    <w:rsid w:val="00C6520D"/>
    <w:rsid w:val="00C66925"/>
    <w:rsid w:val="00C705E0"/>
    <w:rsid w:val="00C7462A"/>
    <w:rsid w:val="00C74D3B"/>
    <w:rsid w:val="00C74DBA"/>
    <w:rsid w:val="00C77AA1"/>
    <w:rsid w:val="00C8015C"/>
    <w:rsid w:val="00C819B8"/>
    <w:rsid w:val="00C8215C"/>
    <w:rsid w:val="00C827E2"/>
    <w:rsid w:val="00C84554"/>
    <w:rsid w:val="00C84946"/>
    <w:rsid w:val="00C84BE3"/>
    <w:rsid w:val="00C86C7B"/>
    <w:rsid w:val="00C87061"/>
    <w:rsid w:val="00C90DEE"/>
    <w:rsid w:val="00C92062"/>
    <w:rsid w:val="00C945CC"/>
    <w:rsid w:val="00C94D8A"/>
    <w:rsid w:val="00C96B54"/>
    <w:rsid w:val="00C9764D"/>
    <w:rsid w:val="00C97DF8"/>
    <w:rsid w:val="00CA15ED"/>
    <w:rsid w:val="00CA41B8"/>
    <w:rsid w:val="00CA5D14"/>
    <w:rsid w:val="00CA5DA2"/>
    <w:rsid w:val="00CA6002"/>
    <w:rsid w:val="00CA608E"/>
    <w:rsid w:val="00CA757B"/>
    <w:rsid w:val="00CA7EAF"/>
    <w:rsid w:val="00CB15DF"/>
    <w:rsid w:val="00CB26A2"/>
    <w:rsid w:val="00CB2EA3"/>
    <w:rsid w:val="00CB32F5"/>
    <w:rsid w:val="00CB5749"/>
    <w:rsid w:val="00CB596C"/>
    <w:rsid w:val="00CB65A5"/>
    <w:rsid w:val="00CB6E7F"/>
    <w:rsid w:val="00CB74D9"/>
    <w:rsid w:val="00CB76FD"/>
    <w:rsid w:val="00CC7EB4"/>
    <w:rsid w:val="00CD11AA"/>
    <w:rsid w:val="00CD2CC8"/>
    <w:rsid w:val="00CD3FEB"/>
    <w:rsid w:val="00CD489B"/>
    <w:rsid w:val="00CD4D1B"/>
    <w:rsid w:val="00CD664E"/>
    <w:rsid w:val="00CD7C87"/>
    <w:rsid w:val="00CE200F"/>
    <w:rsid w:val="00CE5652"/>
    <w:rsid w:val="00CE6055"/>
    <w:rsid w:val="00CE63DF"/>
    <w:rsid w:val="00CE79B4"/>
    <w:rsid w:val="00CF2504"/>
    <w:rsid w:val="00CF2846"/>
    <w:rsid w:val="00CF355D"/>
    <w:rsid w:val="00D035B6"/>
    <w:rsid w:val="00D051BB"/>
    <w:rsid w:val="00D05FDC"/>
    <w:rsid w:val="00D06C28"/>
    <w:rsid w:val="00D100D5"/>
    <w:rsid w:val="00D13E14"/>
    <w:rsid w:val="00D14750"/>
    <w:rsid w:val="00D20CD2"/>
    <w:rsid w:val="00D228B7"/>
    <w:rsid w:val="00D236A4"/>
    <w:rsid w:val="00D24068"/>
    <w:rsid w:val="00D24245"/>
    <w:rsid w:val="00D2489D"/>
    <w:rsid w:val="00D24BD2"/>
    <w:rsid w:val="00D24C80"/>
    <w:rsid w:val="00D27499"/>
    <w:rsid w:val="00D275D3"/>
    <w:rsid w:val="00D30954"/>
    <w:rsid w:val="00D30BB0"/>
    <w:rsid w:val="00D30C3A"/>
    <w:rsid w:val="00D30D7E"/>
    <w:rsid w:val="00D3272F"/>
    <w:rsid w:val="00D32D64"/>
    <w:rsid w:val="00D3556B"/>
    <w:rsid w:val="00D36B77"/>
    <w:rsid w:val="00D37C70"/>
    <w:rsid w:val="00D37DC3"/>
    <w:rsid w:val="00D414B5"/>
    <w:rsid w:val="00D415BF"/>
    <w:rsid w:val="00D422E1"/>
    <w:rsid w:val="00D44506"/>
    <w:rsid w:val="00D46CD6"/>
    <w:rsid w:val="00D52062"/>
    <w:rsid w:val="00D52C28"/>
    <w:rsid w:val="00D52F56"/>
    <w:rsid w:val="00D5758A"/>
    <w:rsid w:val="00D57EE8"/>
    <w:rsid w:val="00D60047"/>
    <w:rsid w:val="00D6540B"/>
    <w:rsid w:val="00D66EE2"/>
    <w:rsid w:val="00D70B93"/>
    <w:rsid w:val="00D7187F"/>
    <w:rsid w:val="00D73973"/>
    <w:rsid w:val="00D760D5"/>
    <w:rsid w:val="00D766EB"/>
    <w:rsid w:val="00D76D70"/>
    <w:rsid w:val="00D76EF1"/>
    <w:rsid w:val="00D77727"/>
    <w:rsid w:val="00D824A9"/>
    <w:rsid w:val="00D83DE2"/>
    <w:rsid w:val="00D83EBE"/>
    <w:rsid w:val="00D84924"/>
    <w:rsid w:val="00D909EF"/>
    <w:rsid w:val="00D90C45"/>
    <w:rsid w:val="00D9150B"/>
    <w:rsid w:val="00D92770"/>
    <w:rsid w:val="00D929C4"/>
    <w:rsid w:val="00D93319"/>
    <w:rsid w:val="00D937E0"/>
    <w:rsid w:val="00D96566"/>
    <w:rsid w:val="00D965E1"/>
    <w:rsid w:val="00D967E1"/>
    <w:rsid w:val="00D97652"/>
    <w:rsid w:val="00D97912"/>
    <w:rsid w:val="00DA02BC"/>
    <w:rsid w:val="00DA0C96"/>
    <w:rsid w:val="00DA13C3"/>
    <w:rsid w:val="00DA26C4"/>
    <w:rsid w:val="00DA3B6E"/>
    <w:rsid w:val="00DA4D29"/>
    <w:rsid w:val="00DA5287"/>
    <w:rsid w:val="00DA5747"/>
    <w:rsid w:val="00DA63C8"/>
    <w:rsid w:val="00DB22D5"/>
    <w:rsid w:val="00DB5E70"/>
    <w:rsid w:val="00DB77C7"/>
    <w:rsid w:val="00DB7D54"/>
    <w:rsid w:val="00DC0D4F"/>
    <w:rsid w:val="00DC139D"/>
    <w:rsid w:val="00DC2488"/>
    <w:rsid w:val="00DC274F"/>
    <w:rsid w:val="00DC3CE2"/>
    <w:rsid w:val="00DC3FB4"/>
    <w:rsid w:val="00DC4152"/>
    <w:rsid w:val="00DC4540"/>
    <w:rsid w:val="00DC4858"/>
    <w:rsid w:val="00DC4F6F"/>
    <w:rsid w:val="00DC5372"/>
    <w:rsid w:val="00DC5AE9"/>
    <w:rsid w:val="00DC7B63"/>
    <w:rsid w:val="00DD13C3"/>
    <w:rsid w:val="00DD15D7"/>
    <w:rsid w:val="00DD1C46"/>
    <w:rsid w:val="00DD31D4"/>
    <w:rsid w:val="00DD35EA"/>
    <w:rsid w:val="00DD6203"/>
    <w:rsid w:val="00DE0767"/>
    <w:rsid w:val="00DE0E4A"/>
    <w:rsid w:val="00DE3C52"/>
    <w:rsid w:val="00DE613E"/>
    <w:rsid w:val="00DE653F"/>
    <w:rsid w:val="00DE6787"/>
    <w:rsid w:val="00DE74C4"/>
    <w:rsid w:val="00DE7BA3"/>
    <w:rsid w:val="00DF22C1"/>
    <w:rsid w:val="00DF4D11"/>
    <w:rsid w:val="00DF644A"/>
    <w:rsid w:val="00DF7067"/>
    <w:rsid w:val="00E00391"/>
    <w:rsid w:val="00E011CC"/>
    <w:rsid w:val="00E02F6A"/>
    <w:rsid w:val="00E03D29"/>
    <w:rsid w:val="00E041CE"/>
    <w:rsid w:val="00E0455C"/>
    <w:rsid w:val="00E11DF7"/>
    <w:rsid w:val="00E139A7"/>
    <w:rsid w:val="00E146CB"/>
    <w:rsid w:val="00E1515F"/>
    <w:rsid w:val="00E16158"/>
    <w:rsid w:val="00E16AC1"/>
    <w:rsid w:val="00E21227"/>
    <w:rsid w:val="00E21D91"/>
    <w:rsid w:val="00E22CBB"/>
    <w:rsid w:val="00E245DC"/>
    <w:rsid w:val="00E25790"/>
    <w:rsid w:val="00E262C7"/>
    <w:rsid w:val="00E26FAE"/>
    <w:rsid w:val="00E30958"/>
    <w:rsid w:val="00E31CA8"/>
    <w:rsid w:val="00E32902"/>
    <w:rsid w:val="00E34CAE"/>
    <w:rsid w:val="00E362D7"/>
    <w:rsid w:val="00E37AEB"/>
    <w:rsid w:val="00E37F53"/>
    <w:rsid w:val="00E41575"/>
    <w:rsid w:val="00E41E29"/>
    <w:rsid w:val="00E42084"/>
    <w:rsid w:val="00E422A0"/>
    <w:rsid w:val="00E44757"/>
    <w:rsid w:val="00E44B7C"/>
    <w:rsid w:val="00E47D24"/>
    <w:rsid w:val="00E47D6D"/>
    <w:rsid w:val="00E50F5E"/>
    <w:rsid w:val="00E51A2D"/>
    <w:rsid w:val="00E53089"/>
    <w:rsid w:val="00E5428B"/>
    <w:rsid w:val="00E54B70"/>
    <w:rsid w:val="00E55490"/>
    <w:rsid w:val="00E573F5"/>
    <w:rsid w:val="00E601F8"/>
    <w:rsid w:val="00E61626"/>
    <w:rsid w:val="00E61813"/>
    <w:rsid w:val="00E626EF"/>
    <w:rsid w:val="00E64E10"/>
    <w:rsid w:val="00E66ACB"/>
    <w:rsid w:val="00E704D0"/>
    <w:rsid w:val="00E7123B"/>
    <w:rsid w:val="00E71448"/>
    <w:rsid w:val="00E71BAD"/>
    <w:rsid w:val="00E721F6"/>
    <w:rsid w:val="00E73E12"/>
    <w:rsid w:val="00E76820"/>
    <w:rsid w:val="00E76E8D"/>
    <w:rsid w:val="00E818F8"/>
    <w:rsid w:val="00E82883"/>
    <w:rsid w:val="00E82B97"/>
    <w:rsid w:val="00E839E6"/>
    <w:rsid w:val="00E85C14"/>
    <w:rsid w:val="00E87DC9"/>
    <w:rsid w:val="00E9162C"/>
    <w:rsid w:val="00E94C5D"/>
    <w:rsid w:val="00E9682F"/>
    <w:rsid w:val="00EA0820"/>
    <w:rsid w:val="00EA297C"/>
    <w:rsid w:val="00EA5823"/>
    <w:rsid w:val="00EA6728"/>
    <w:rsid w:val="00EB1B7C"/>
    <w:rsid w:val="00EB3C20"/>
    <w:rsid w:val="00EB4F8A"/>
    <w:rsid w:val="00EB6A19"/>
    <w:rsid w:val="00EB6E0A"/>
    <w:rsid w:val="00EB7211"/>
    <w:rsid w:val="00EB7E16"/>
    <w:rsid w:val="00EC17E6"/>
    <w:rsid w:val="00EC1D02"/>
    <w:rsid w:val="00EC3AD7"/>
    <w:rsid w:val="00EC4873"/>
    <w:rsid w:val="00EC4B3C"/>
    <w:rsid w:val="00EC57E7"/>
    <w:rsid w:val="00EC6112"/>
    <w:rsid w:val="00EC6807"/>
    <w:rsid w:val="00EC695B"/>
    <w:rsid w:val="00EC6D10"/>
    <w:rsid w:val="00EC7617"/>
    <w:rsid w:val="00EC7828"/>
    <w:rsid w:val="00ED0677"/>
    <w:rsid w:val="00ED1842"/>
    <w:rsid w:val="00ED28D1"/>
    <w:rsid w:val="00ED3AFA"/>
    <w:rsid w:val="00ED582F"/>
    <w:rsid w:val="00ED5D84"/>
    <w:rsid w:val="00ED7DD0"/>
    <w:rsid w:val="00EE1D98"/>
    <w:rsid w:val="00EE2523"/>
    <w:rsid w:val="00EE2B1D"/>
    <w:rsid w:val="00EE33E2"/>
    <w:rsid w:val="00EE37C1"/>
    <w:rsid w:val="00EE5501"/>
    <w:rsid w:val="00EE5947"/>
    <w:rsid w:val="00EE74F4"/>
    <w:rsid w:val="00EE7798"/>
    <w:rsid w:val="00EF08B3"/>
    <w:rsid w:val="00EF2065"/>
    <w:rsid w:val="00EF2943"/>
    <w:rsid w:val="00EF342A"/>
    <w:rsid w:val="00EF3FC5"/>
    <w:rsid w:val="00EF41D8"/>
    <w:rsid w:val="00EF4EE8"/>
    <w:rsid w:val="00EF550A"/>
    <w:rsid w:val="00EF5FF2"/>
    <w:rsid w:val="00EF6029"/>
    <w:rsid w:val="00F004D0"/>
    <w:rsid w:val="00F01538"/>
    <w:rsid w:val="00F0208C"/>
    <w:rsid w:val="00F0235B"/>
    <w:rsid w:val="00F0236A"/>
    <w:rsid w:val="00F03F20"/>
    <w:rsid w:val="00F04C5F"/>
    <w:rsid w:val="00F05476"/>
    <w:rsid w:val="00F1130B"/>
    <w:rsid w:val="00F117B6"/>
    <w:rsid w:val="00F122BA"/>
    <w:rsid w:val="00F145B8"/>
    <w:rsid w:val="00F21890"/>
    <w:rsid w:val="00F21A39"/>
    <w:rsid w:val="00F220C0"/>
    <w:rsid w:val="00F23035"/>
    <w:rsid w:val="00F25494"/>
    <w:rsid w:val="00F25A00"/>
    <w:rsid w:val="00F333D6"/>
    <w:rsid w:val="00F33FC6"/>
    <w:rsid w:val="00F3452C"/>
    <w:rsid w:val="00F34D6E"/>
    <w:rsid w:val="00F3651B"/>
    <w:rsid w:val="00F372B3"/>
    <w:rsid w:val="00F37A17"/>
    <w:rsid w:val="00F37AAD"/>
    <w:rsid w:val="00F41324"/>
    <w:rsid w:val="00F4164C"/>
    <w:rsid w:val="00F4165D"/>
    <w:rsid w:val="00F4327C"/>
    <w:rsid w:val="00F459BD"/>
    <w:rsid w:val="00F46234"/>
    <w:rsid w:val="00F531A5"/>
    <w:rsid w:val="00F54C65"/>
    <w:rsid w:val="00F54F78"/>
    <w:rsid w:val="00F57A62"/>
    <w:rsid w:val="00F57D58"/>
    <w:rsid w:val="00F60751"/>
    <w:rsid w:val="00F64078"/>
    <w:rsid w:val="00F66576"/>
    <w:rsid w:val="00F665E2"/>
    <w:rsid w:val="00F7035B"/>
    <w:rsid w:val="00F70617"/>
    <w:rsid w:val="00F71935"/>
    <w:rsid w:val="00F8040F"/>
    <w:rsid w:val="00F80472"/>
    <w:rsid w:val="00F83187"/>
    <w:rsid w:val="00F8371B"/>
    <w:rsid w:val="00F83794"/>
    <w:rsid w:val="00F839F2"/>
    <w:rsid w:val="00F84678"/>
    <w:rsid w:val="00F861A5"/>
    <w:rsid w:val="00F90B54"/>
    <w:rsid w:val="00F92C66"/>
    <w:rsid w:val="00F9393C"/>
    <w:rsid w:val="00F94008"/>
    <w:rsid w:val="00F9458D"/>
    <w:rsid w:val="00F96759"/>
    <w:rsid w:val="00F97620"/>
    <w:rsid w:val="00F97E95"/>
    <w:rsid w:val="00F9C3AE"/>
    <w:rsid w:val="00FA009D"/>
    <w:rsid w:val="00FA1501"/>
    <w:rsid w:val="00FA42D9"/>
    <w:rsid w:val="00FA477A"/>
    <w:rsid w:val="00FA5623"/>
    <w:rsid w:val="00FA5D81"/>
    <w:rsid w:val="00FA728F"/>
    <w:rsid w:val="00FB2C05"/>
    <w:rsid w:val="00FB3D73"/>
    <w:rsid w:val="00FB4AD8"/>
    <w:rsid w:val="00FB4B19"/>
    <w:rsid w:val="00FB4B2F"/>
    <w:rsid w:val="00FB5249"/>
    <w:rsid w:val="00FB583F"/>
    <w:rsid w:val="00FC00E8"/>
    <w:rsid w:val="00FC0316"/>
    <w:rsid w:val="00FC0E94"/>
    <w:rsid w:val="00FC1B1C"/>
    <w:rsid w:val="00FC334F"/>
    <w:rsid w:val="00FC567A"/>
    <w:rsid w:val="00FC6BAB"/>
    <w:rsid w:val="00FC710F"/>
    <w:rsid w:val="00FC7617"/>
    <w:rsid w:val="00FC78CE"/>
    <w:rsid w:val="00FC7C79"/>
    <w:rsid w:val="00FD024A"/>
    <w:rsid w:val="00FD0A54"/>
    <w:rsid w:val="00FD1486"/>
    <w:rsid w:val="00FD63E9"/>
    <w:rsid w:val="00FD6A17"/>
    <w:rsid w:val="00FD6CDC"/>
    <w:rsid w:val="00FD6DA1"/>
    <w:rsid w:val="00FE0E53"/>
    <w:rsid w:val="00FE1C3D"/>
    <w:rsid w:val="00FE209B"/>
    <w:rsid w:val="00FE32D3"/>
    <w:rsid w:val="00FE5382"/>
    <w:rsid w:val="00FE5BC7"/>
    <w:rsid w:val="00FE6282"/>
    <w:rsid w:val="00FE67B5"/>
    <w:rsid w:val="00FE70B3"/>
    <w:rsid w:val="00FF08D1"/>
    <w:rsid w:val="00FF0B88"/>
    <w:rsid w:val="00FF196B"/>
    <w:rsid w:val="00FF230E"/>
    <w:rsid w:val="00FF4CB5"/>
    <w:rsid w:val="00FF5016"/>
    <w:rsid w:val="00FF72C2"/>
    <w:rsid w:val="02E0A30E"/>
    <w:rsid w:val="045C604A"/>
    <w:rsid w:val="063F1532"/>
    <w:rsid w:val="09DCE00B"/>
    <w:rsid w:val="0A1DF3A1"/>
    <w:rsid w:val="0A74E5E7"/>
    <w:rsid w:val="0B44D320"/>
    <w:rsid w:val="0FB85070"/>
    <w:rsid w:val="1375506E"/>
    <w:rsid w:val="147EE7D1"/>
    <w:rsid w:val="148F3BF9"/>
    <w:rsid w:val="15148A74"/>
    <w:rsid w:val="15F66565"/>
    <w:rsid w:val="163BF16F"/>
    <w:rsid w:val="1A064E89"/>
    <w:rsid w:val="1A1535F4"/>
    <w:rsid w:val="23537800"/>
    <w:rsid w:val="24B6227D"/>
    <w:rsid w:val="25A22C3A"/>
    <w:rsid w:val="25F4BFBC"/>
    <w:rsid w:val="27A5169E"/>
    <w:rsid w:val="2C77F946"/>
    <w:rsid w:val="2C97FA37"/>
    <w:rsid w:val="2DB9574A"/>
    <w:rsid w:val="2E4D4418"/>
    <w:rsid w:val="2EA40730"/>
    <w:rsid w:val="301302A0"/>
    <w:rsid w:val="35FB92B1"/>
    <w:rsid w:val="36234E9E"/>
    <w:rsid w:val="36807FEE"/>
    <w:rsid w:val="36C0A7F0"/>
    <w:rsid w:val="39ECB9E8"/>
    <w:rsid w:val="3A8C6BB7"/>
    <w:rsid w:val="3ADB6069"/>
    <w:rsid w:val="3BEAAF96"/>
    <w:rsid w:val="3D2F533E"/>
    <w:rsid w:val="3D6FB866"/>
    <w:rsid w:val="413A4009"/>
    <w:rsid w:val="429C7DFE"/>
    <w:rsid w:val="4874EBC0"/>
    <w:rsid w:val="48C62F20"/>
    <w:rsid w:val="49ACDE12"/>
    <w:rsid w:val="4B40FD37"/>
    <w:rsid w:val="4F398E18"/>
    <w:rsid w:val="4F802A77"/>
    <w:rsid w:val="5039D009"/>
    <w:rsid w:val="508F5FDA"/>
    <w:rsid w:val="50C0167D"/>
    <w:rsid w:val="513441BF"/>
    <w:rsid w:val="516C6F57"/>
    <w:rsid w:val="51B1FDAC"/>
    <w:rsid w:val="52C48090"/>
    <w:rsid w:val="52F5E69A"/>
    <w:rsid w:val="540D0494"/>
    <w:rsid w:val="54F1B0FB"/>
    <w:rsid w:val="572F59DB"/>
    <w:rsid w:val="5953FAD5"/>
    <w:rsid w:val="5B751597"/>
    <w:rsid w:val="5D01B690"/>
    <w:rsid w:val="5DA6E54B"/>
    <w:rsid w:val="6274E563"/>
    <w:rsid w:val="6291A660"/>
    <w:rsid w:val="63ACB972"/>
    <w:rsid w:val="63C9AB60"/>
    <w:rsid w:val="657A3256"/>
    <w:rsid w:val="65B6B2DC"/>
    <w:rsid w:val="65D8F5F3"/>
    <w:rsid w:val="6642F45F"/>
    <w:rsid w:val="67282902"/>
    <w:rsid w:val="6A82DA4B"/>
    <w:rsid w:val="6D36FD03"/>
    <w:rsid w:val="710474C1"/>
    <w:rsid w:val="718DE513"/>
    <w:rsid w:val="7373A958"/>
    <w:rsid w:val="750BB494"/>
    <w:rsid w:val="7745DD2F"/>
    <w:rsid w:val="779AC4B8"/>
    <w:rsid w:val="7826F070"/>
    <w:rsid w:val="78A13A42"/>
    <w:rsid w:val="78F9D25C"/>
    <w:rsid w:val="79CDD951"/>
    <w:rsid w:val="79E28A14"/>
    <w:rsid w:val="7A0D035B"/>
    <w:rsid w:val="7CDFE53C"/>
    <w:rsid w:val="7DF398BD"/>
    <w:rsid w:val="7E671719"/>
    <w:rsid w:val="7E69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162EF"/>
  <w15:chartTrackingRefBased/>
  <w15:docId w15:val="{026185F3-8B08-474F-A4F2-BC2288E1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2B3"/>
    <w:pPr>
      <w:spacing w:after="0" w:line="240" w:lineRule="atLeast"/>
    </w:pPr>
    <w:rPr>
      <w:rFonts w:ascii="Cambria" w:hAnsi="Cambria" w:cs="Arial"/>
      <w:sz w:val="24"/>
    </w:rPr>
  </w:style>
  <w:style w:type="paragraph" w:styleId="Titre1">
    <w:name w:val="heading 1"/>
    <w:basedOn w:val="Normal"/>
    <w:next w:val="Normal"/>
    <w:link w:val="Titre1Car"/>
    <w:uiPriority w:val="9"/>
    <w:rsid w:val="005B1D8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10169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C5372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460C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460C4"/>
  </w:style>
  <w:style w:type="paragraph" w:styleId="Pieddepage">
    <w:name w:val="footer"/>
    <w:basedOn w:val="Normal"/>
    <w:link w:val="PieddepageCar"/>
    <w:uiPriority w:val="99"/>
    <w:unhideWhenUsed/>
    <w:rsid w:val="005460C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460C4"/>
  </w:style>
  <w:style w:type="table" w:styleId="Grilledutableau">
    <w:name w:val="Table Grid"/>
    <w:basedOn w:val="TableauNormal"/>
    <w:uiPriority w:val="39"/>
    <w:rsid w:val="005460C4"/>
    <w:pPr>
      <w:spacing w:after="0" w:line="240" w:lineRule="auto"/>
    </w:pPr>
    <w:tblPr/>
  </w:style>
  <w:style w:type="table" w:customStyle="1" w:styleId="Grilledutableau1">
    <w:name w:val="Grille du tableau1"/>
    <w:basedOn w:val="TableauNormal"/>
    <w:next w:val="Grilledutableau"/>
    <w:uiPriority w:val="39"/>
    <w:rsid w:val="00937EDD"/>
    <w:pPr>
      <w:spacing w:after="0" w:line="240" w:lineRule="auto"/>
      <w:ind w:left="539" w:hanging="539"/>
    </w:pPr>
    <w:tblPr/>
  </w:style>
  <w:style w:type="character" w:styleId="Lienhypertextesuivivisit">
    <w:name w:val="FollowedHyperlink"/>
    <w:basedOn w:val="Policepardfaut"/>
    <w:uiPriority w:val="99"/>
    <w:semiHidden/>
    <w:unhideWhenUsed/>
    <w:rsid w:val="005D1C79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5B1D87"/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5B1D87"/>
    <w:pPr>
      <w:spacing w:after="100"/>
    </w:pPr>
  </w:style>
  <w:style w:type="paragraph" w:customStyle="1" w:styleId="GrandePartie">
    <w:name w:val="Grande Partie"/>
    <w:basedOn w:val="Titre1"/>
    <w:link w:val="GrandePartieCar"/>
    <w:qFormat/>
    <w:rsid w:val="00A272B3"/>
    <w:pPr>
      <w:numPr>
        <w:numId w:val="3"/>
      </w:numPr>
      <w:ind w:left="1080"/>
    </w:pPr>
    <w:rPr>
      <w:rFonts w:ascii="Impact" w:hAnsi="Impact" w:cs="Arial"/>
      <w:b w:val="0"/>
      <w:caps/>
      <w:color w:val="6E3C30"/>
      <w:sz w:val="36"/>
    </w:rPr>
  </w:style>
  <w:style w:type="paragraph" w:customStyle="1" w:styleId="SousPartie">
    <w:name w:val="Sous Partie"/>
    <w:link w:val="SousPartieCar"/>
    <w:rsid w:val="00530571"/>
    <w:rPr>
      <w:rFonts w:ascii="Impact" w:eastAsia="+mj-ea" w:hAnsi="Impact" w:cs="Arial"/>
      <w:bCs/>
      <w:color w:val="FEBE10"/>
      <w:kern w:val="24"/>
      <w:sz w:val="32"/>
      <w:szCs w:val="48"/>
    </w:rPr>
  </w:style>
  <w:style w:type="character" w:customStyle="1" w:styleId="GrandePartieCar">
    <w:name w:val="Grande Partie Car"/>
    <w:basedOn w:val="Titre1Car"/>
    <w:link w:val="GrandePartie"/>
    <w:rsid w:val="00A272B3"/>
    <w:rPr>
      <w:rFonts w:ascii="Impact" w:eastAsiaTheme="majorEastAsia" w:hAnsi="Impact" w:cs="Arial"/>
      <w:b w:val="0"/>
      <w:bCs/>
      <w:caps/>
      <w:color w:val="6E3C30"/>
      <w:sz w:val="36"/>
      <w:szCs w:val="28"/>
    </w:rPr>
  </w:style>
  <w:style w:type="paragraph" w:customStyle="1" w:styleId="PieddePage0">
    <w:name w:val="Pied de Page"/>
    <w:basedOn w:val="Pieddepage"/>
    <w:link w:val="PieddePageCar0"/>
    <w:rsid w:val="00125AE3"/>
    <w:pPr>
      <w:jc w:val="right"/>
    </w:pPr>
    <w:rPr>
      <w:noProof/>
      <w:sz w:val="20"/>
      <w:lang w:eastAsia="fr-FR"/>
    </w:rPr>
  </w:style>
  <w:style w:type="character" w:customStyle="1" w:styleId="SousPartieCar">
    <w:name w:val="Sous Partie Car"/>
    <w:basedOn w:val="Policepardfaut"/>
    <w:link w:val="SousPartie"/>
    <w:rsid w:val="00530571"/>
    <w:rPr>
      <w:rFonts w:ascii="Impact" w:eastAsia="+mj-ea" w:hAnsi="Impact" w:cs="Arial"/>
      <w:bCs/>
      <w:color w:val="FEBE10"/>
      <w:kern w:val="24"/>
      <w:sz w:val="32"/>
      <w:szCs w:val="48"/>
    </w:rPr>
  </w:style>
  <w:style w:type="character" w:customStyle="1" w:styleId="PieddePageCar0">
    <w:name w:val="Pied de Page Car"/>
    <w:basedOn w:val="PieddepageCar"/>
    <w:link w:val="PieddePage0"/>
    <w:rsid w:val="00125AE3"/>
    <w:rPr>
      <w:rFonts w:ascii="Arial" w:hAnsi="Arial" w:cs="Arial"/>
      <w:noProof/>
      <w:sz w:val="20"/>
      <w:lang w:eastAsia="fr-FR"/>
    </w:rPr>
  </w:style>
  <w:style w:type="paragraph" w:styleId="NormalWeb">
    <w:name w:val="Normal (Web)"/>
    <w:basedOn w:val="Normal"/>
    <w:uiPriority w:val="99"/>
    <w:unhideWhenUsed/>
    <w:rsid w:val="0045012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fr-FR"/>
    </w:rPr>
  </w:style>
  <w:style w:type="paragraph" w:customStyle="1" w:styleId="SousPart">
    <w:name w:val="Sous Part"/>
    <w:basedOn w:val="GrandePartie"/>
    <w:link w:val="SousPartCar"/>
    <w:qFormat/>
    <w:rsid w:val="00A272B3"/>
    <w:pPr>
      <w:numPr>
        <w:ilvl w:val="1"/>
      </w:numPr>
    </w:pPr>
    <w:rPr>
      <w:color w:val="FEBE10"/>
      <w:sz w:val="32"/>
    </w:rPr>
  </w:style>
  <w:style w:type="paragraph" w:customStyle="1" w:styleId="Instructions">
    <w:name w:val="Instructions"/>
    <w:basedOn w:val="Paragraphedeliste"/>
    <w:link w:val="InstructionsCar"/>
    <w:qFormat/>
    <w:rsid w:val="00172BCE"/>
    <w:pPr>
      <w:numPr>
        <w:numId w:val="1"/>
      </w:numPr>
    </w:pPr>
  </w:style>
  <w:style w:type="character" w:customStyle="1" w:styleId="SousPartCar">
    <w:name w:val="Sous Part Car"/>
    <w:basedOn w:val="GrandePartieCar"/>
    <w:link w:val="SousPart"/>
    <w:rsid w:val="00A272B3"/>
    <w:rPr>
      <w:rFonts w:ascii="Impact" w:eastAsiaTheme="majorEastAsia" w:hAnsi="Impact" w:cs="Arial"/>
      <w:b w:val="0"/>
      <w:bCs/>
      <w:caps/>
      <w:color w:val="FEBE10"/>
      <w:sz w:val="32"/>
      <w:szCs w:val="28"/>
    </w:rPr>
  </w:style>
  <w:style w:type="paragraph" w:customStyle="1" w:styleId="Puces">
    <w:name w:val="Puces"/>
    <w:basedOn w:val="Paragraphedeliste"/>
    <w:link w:val="PucesCar"/>
    <w:qFormat/>
    <w:rsid w:val="00172BCE"/>
    <w:pPr>
      <w:numPr>
        <w:numId w:val="2"/>
      </w:numPr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172BCE"/>
    <w:rPr>
      <w:rFonts w:ascii="Cambria" w:hAnsi="Cambria" w:cs="Arial"/>
      <w:sz w:val="24"/>
    </w:rPr>
  </w:style>
  <w:style w:type="character" w:customStyle="1" w:styleId="InstructionsCar">
    <w:name w:val="Instructions Car"/>
    <w:basedOn w:val="ParagraphedelisteCar"/>
    <w:link w:val="Instructions"/>
    <w:rsid w:val="00172BCE"/>
    <w:rPr>
      <w:rFonts w:ascii="Cambria" w:hAnsi="Cambria" w:cs="Arial"/>
      <w:sz w:val="24"/>
    </w:rPr>
  </w:style>
  <w:style w:type="character" w:customStyle="1" w:styleId="PucesCar">
    <w:name w:val="Puces Car"/>
    <w:basedOn w:val="ParagraphedelisteCar"/>
    <w:link w:val="Puces"/>
    <w:rsid w:val="00172BCE"/>
    <w:rPr>
      <w:rFonts w:ascii="Cambria" w:hAnsi="Cambria" w:cs="Arial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7DB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7DB7"/>
    <w:rPr>
      <w:rFonts w:ascii="Segoe UI" w:hAnsi="Segoe UI" w:cs="Segoe U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9A2B5A"/>
    <w:rPr>
      <w:color w:val="808080"/>
      <w:shd w:val="clear" w:color="auto" w:fill="E6E6E6"/>
    </w:rPr>
  </w:style>
  <w:style w:type="character" w:styleId="Marquedecommentaire">
    <w:name w:val="annotation reference"/>
    <w:basedOn w:val="Policepardfaut"/>
    <w:uiPriority w:val="99"/>
    <w:semiHidden/>
    <w:unhideWhenUsed/>
    <w:rsid w:val="00C6520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6520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6520D"/>
    <w:rPr>
      <w:rFonts w:ascii="Cambria" w:hAnsi="Cambria" w:cs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6520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6520D"/>
    <w:rPr>
      <w:rFonts w:ascii="Cambria" w:hAnsi="Cambria" w:cs="Arial"/>
      <w:b/>
      <w:bCs/>
      <w:sz w:val="20"/>
      <w:szCs w:val="20"/>
    </w:rPr>
  </w:style>
  <w:style w:type="character" w:customStyle="1" w:styleId="ui-provider">
    <w:name w:val="ui-provider"/>
    <w:basedOn w:val="Policepardfaut"/>
    <w:rsid w:val="0069745B"/>
  </w:style>
  <w:style w:type="paragraph" w:styleId="Rvision">
    <w:name w:val="Revision"/>
    <w:hidden/>
    <w:uiPriority w:val="99"/>
    <w:semiHidden/>
    <w:rsid w:val="003C670B"/>
    <w:pPr>
      <w:spacing w:after="0" w:line="240" w:lineRule="auto"/>
    </w:pPr>
    <w:rPr>
      <w:rFonts w:ascii="Cambria" w:hAnsi="Cambria" w:cs="Arial"/>
      <w:sz w:val="24"/>
    </w:rPr>
  </w:style>
  <w:style w:type="numbering" w:customStyle="1" w:styleId="Listeactuelle1">
    <w:name w:val="Liste actuelle1"/>
    <w:uiPriority w:val="99"/>
    <w:rsid w:val="00840080"/>
    <w:pPr>
      <w:numPr>
        <w:numId w:val="5"/>
      </w:numPr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F5BE2"/>
    <w:pPr>
      <w:spacing w:before="240" w:line="259" w:lineRule="auto"/>
      <w:outlineLvl w:val="9"/>
    </w:pPr>
    <w:rPr>
      <w:b w:val="0"/>
      <w:bCs w:val="0"/>
      <w:color w:val="2E74B5" w:themeColor="accent1" w:themeShade="BF"/>
      <w:sz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3F5BE2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3F5BE2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1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ganev\OneDrive%20-%20Burger%20King%20France\Documents\Template%20Procedur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682E1880DC1247B8BF0423AFD7E2E8" ma:contentTypeVersion="16" ma:contentTypeDescription="Crée un document." ma:contentTypeScope="" ma:versionID="f2479c6396580e2786ad25b9dfe400fa">
  <xsd:schema xmlns:xsd="http://www.w3.org/2001/XMLSchema" xmlns:xs="http://www.w3.org/2001/XMLSchema" xmlns:p="http://schemas.microsoft.com/office/2006/metadata/properties" xmlns:ns1="http://schemas.microsoft.com/sharepoint/v3" xmlns:ns2="20c2b093-93a0-4437-954a-435c8ee2fde4" xmlns:ns3="a763dd47-ec23-41aa-acbf-22d8205490df" targetNamespace="http://schemas.microsoft.com/office/2006/metadata/properties" ma:root="true" ma:fieldsID="5ecc3bc33b91972e7502a98b00eede40" ns1:_="" ns2:_="" ns3:_="">
    <xsd:import namespace="http://schemas.microsoft.com/sharepoint/v3"/>
    <xsd:import namespace="20c2b093-93a0-4437-954a-435c8ee2fde4"/>
    <xsd:import namespace="a763dd47-ec23-41aa-acbf-22d820549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2b093-93a0-4437-954a-435c8ee2fd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690464c3-83a0-4b68-9a8d-1f8ebf6ae4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3dd47-ec23-41aa-acbf-22d8205490d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0983d8c-3e75-4b7a-9497-61a6a8c4ca49}" ma:internalName="TaxCatchAll" ma:showField="CatchAllData" ma:web="a763dd47-ec23-41aa-acbf-22d820549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c2b093-93a0-4437-954a-435c8ee2fde4">
      <Terms xmlns="http://schemas.microsoft.com/office/infopath/2007/PartnerControls"/>
    </lcf76f155ced4ddcb4097134ff3c332f>
    <TaxCatchAll xmlns="a763dd47-ec23-41aa-acbf-22d8205490d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706D0C-1A9C-4459-A55D-2960955A8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0c2b093-93a0-4437-954a-435c8ee2fde4"/>
    <ds:schemaRef ds:uri="a763dd47-ec23-41aa-acbf-22d820549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F5224A-51FC-4CF4-8568-F21512B942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F92CDE-BA98-4A65-A678-65338970CE7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0c2b093-93a0-4437-954a-435c8ee2fde4"/>
    <ds:schemaRef ds:uri="a763dd47-ec23-41aa-acbf-22d8205490df"/>
  </ds:schemaRefs>
</ds:datastoreItem>
</file>

<file path=customXml/itemProps4.xml><?xml version="1.0" encoding="utf-8"?>
<ds:datastoreItem xmlns:ds="http://schemas.openxmlformats.org/officeDocument/2006/customXml" ds:itemID="{C5978707-FAFF-43CE-A413-CCE7C46C06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Procedure.dotx</Template>
  <TotalTime>69</TotalTime>
  <Pages>6</Pages>
  <Words>310</Words>
  <Characters>1895</Characters>
  <Application>Microsoft Office Word</Application>
  <DocSecurity>0</DocSecurity>
  <Lines>157</Lines>
  <Paragraphs>33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JARRAUD Nicolas</dc:creator>
  <cp:keywords/>
  <dc:description/>
  <cp:lastModifiedBy>Dany LIN</cp:lastModifiedBy>
  <cp:revision>54</cp:revision>
  <cp:lastPrinted>2017-10-17T16:46:00Z</cp:lastPrinted>
  <dcterms:created xsi:type="dcterms:W3CDTF">2025-12-04T15:43:00Z</dcterms:created>
  <dcterms:modified xsi:type="dcterms:W3CDTF">2025-12-05T14:18:00Z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0x010100EE682E1880DC1247B8BF0423AFD7E2E8</vt:lpwstr>
  </property>
  <property fmtid="{D5CDD505-2E9C-101B-9397-08002B2CF9AE}" pid="3" name="MSIP_Label_1dfe375e-c9e4-48eb-bfd6-000810192bbd_Enabled">
    <vt:lpwstr>True</vt:lpwstr>
  </property>
  <property fmtid="{D5CDD505-2E9C-101B-9397-08002B2CF9AE}" pid="4" name="MSIP_Label_1dfe375e-c9e4-48eb-bfd6-000810192bbd_SiteId">
    <vt:lpwstr>2f154476-adb9-4ea5-95a3-ad30a3e1b6f0</vt:lpwstr>
  </property>
  <property fmtid="{D5CDD505-2E9C-101B-9397-08002B2CF9AE}" pid="5" name="MSIP_Label_1dfe375e-c9e4-48eb-bfd6-000810192bbd_Owner">
    <vt:lpwstr>thibaut.lallement@bkqservices.com</vt:lpwstr>
  </property>
  <property fmtid="{D5CDD505-2E9C-101B-9397-08002B2CF9AE}" pid="6" name="MSIP_Label_1dfe375e-c9e4-48eb-bfd6-000810192bbd_SetDate">
    <vt:lpwstr>2018-07-24T13:47:04.9492330Z</vt:lpwstr>
  </property>
  <property fmtid="{D5CDD505-2E9C-101B-9397-08002B2CF9AE}" pid="7" name="MSIP_Label_1dfe375e-c9e4-48eb-bfd6-000810192bbd_Name">
    <vt:lpwstr>Général</vt:lpwstr>
  </property>
  <property fmtid="{D5CDD505-2E9C-101B-9397-08002B2CF9AE}" pid="8" name="MSIP_Label_1dfe375e-c9e4-48eb-bfd6-000810192bbd_Application">
    <vt:lpwstr>Microsoft Azure Information Protection</vt:lpwstr>
  </property>
  <property fmtid="{D5CDD505-2E9C-101B-9397-08002B2CF9AE}" pid="9" name="MSIP_Label_1dfe375e-c9e4-48eb-bfd6-000810192bbd_Extended_MSFT_Method">
    <vt:lpwstr>Automatic</vt:lpwstr>
  </property>
  <property fmtid="{D5CDD505-2E9C-101B-9397-08002B2CF9AE}" pid="10" name="Sensitivity">
    <vt:lpwstr>Général</vt:lpwstr>
  </property>
  <property fmtid="{D5CDD505-2E9C-101B-9397-08002B2CF9AE}" pid="11" name="AuthorIds_UIVersion_8192">
    <vt:lpwstr>4946</vt:lpwstr>
  </property>
  <property fmtid="{D5CDD505-2E9C-101B-9397-08002B2CF9AE}" pid="12" name="MediaServiceImageTags">
    <vt:lpwstr/>
  </property>
  <property fmtid="{D5CDD505-2E9C-101B-9397-08002B2CF9AE}" pid="13" name="docLang">
    <vt:lpwstr>fr</vt:lpwstr>
  </property>
</Properties>
</file>