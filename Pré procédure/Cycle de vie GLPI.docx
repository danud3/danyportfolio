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5ACE" w14:textId="3EB8355D" w:rsidR="00530571" w:rsidRPr="0083614C" w:rsidRDefault="0028740D" w:rsidP="00D30D7E">
      <w:pPr>
        <w:rPr>
          <w:b/>
          <w:bCs/>
        </w:rPr>
      </w:pPr>
      <w:bookmarkStart w:id="0" w:name="_Hlk215827219"/>
      <w:bookmarkEnd w:id="0"/>
      <w:r w:rsidRPr="0083614C">
        <w:rPr>
          <w:b/>
          <w:bCs/>
          <w:noProof/>
        </w:rPr>
        <w:drawing>
          <wp:anchor distT="0" distB="0" distL="114300" distR="114300" simplePos="0" relativeHeight="251658242" behindDoc="0" locked="0" layoutInCell="1" allowOverlap="1" wp14:anchorId="1228326D" wp14:editId="2B232B0F">
            <wp:simplePos x="0" y="0"/>
            <wp:positionH relativeFrom="column">
              <wp:posOffset>2261235</wp:posOffset>
            </wp:positionH>
            <wp:positionV relativeFrom="paragraph">
              <wp:posOffset>8890</wp:posOffset>
            </wp:positionV>
            <wp:extent cx="2136867" cy="448973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7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155"/>
                    <a:stretch/>
                  </pic:blipFill>
                  <pic:spPr>
                    <a:xfrm>
                      <a:off x="0" y="0"/>
                      <a:ext cx="2136867" cy="448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E4E46" w14:textId="77777777" w:rsidR="00530571" w:rsidRPr="0083614C" w:rsidRDefault="00530571" w:rsidP="00D30D7E">
      <w:pPr>
        <w:rPr>
          <w:b/>
          <w:bCs/>
        </w:rPr>
      </w:pPr>
    </w:p>
    <w:p w14:paraId="1DDDD189" w14:textId="77777777" w:rsidR="00530571" w:rsidRPr="0083614C" w:rsidRDefault="00530571" w:rsidP="00D30D7E">
      <w:pPr>
        <w:rPr>
          <w:b/>
          <w:bCs/>
        </w:rPr>
      </w:pPr>
      <w:r w:rsidRPr="0083614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379F69" wp14:editId="13EB6B7E">
                <wp:simplePos x="0" y="0"/>
                <wp:positionH relativeFrom="margin">
                  <wp:align>right</wp:align>
                </wp:positionH>
                <wp:positionV relativeFrom="paragraph">
                  <wp:posOffset>43180</wp:posOffset>
                </wp:positionV>
                <wp:extent cx="6648450" cy="1447800"/>
                <wp:effectExtent l="0" t="0" r="0" b="0"/>
                <wp:wrapNone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8450" cy="144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2E5F3E" w14:textId="77777777" w:rsidR="00265B9D" w:rsidRDefault="00265B9D" w:rsidP="0053057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Impact" w:eastAsia="Apex New Bold" w:hAnsi="Impact" w:cstheme="minorBidi"/>
                                <w:bCs/>
                                <w:color w:val="E2001A"/>
                                <w:kern w:val="24"/>
                                <w:sz w:val="88"/>
                                <w:szCs w:val="88"/>
                              </w:rPr>
                            </w:pPr>
                            <w:r>
                              <w:rPr>
                                <w:rFonts w:ascii="Impact" w:eastAsia="Apex New Bold" w:hAnsi="Impact" w:cstheme="minorBidi"/>
                                <w:bCs/>
                                <w:color w:val="E2001A"/>
                                <w:kern w:val="24"/>
                                <w:sz w:val="88"/>
                                <w:szCs w:val="88"/>
                              </w:rPr>
                              <w:t xml:space="preserve">CYCLE DE VIE </w:t>
                            </w:r>
                          </w:p>
                          <w:p w14:paraId="4B2A7567" w14:textId="53AE3B86" w:rsidR="00A02C60" w:rsidRPr="00530571" w:rsidRDefault="001810B0" w:rsidP="0053057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Impact" w:eastAsia="Apex New Bold" w:hAnsi="Impact" w:cstheme="minorBidi"/>
                                <w:bCs/>
                                <w:color w:val="E2001A"/>
                                <w:kern w:val="24"/>
                                <w:sz w:val="88"/>
                                <w:szCs w:val="88"/>
                              </w:rPr>
                            </w:pPr>
                            <w:r>
                              <w:rPr>
                                <w:rFonts w:ascii="Impact" w:eastAsia="Apex New Bold" w:hAnsi="Impact" w:cstheme="minorBidi"/>
                                <w:bCs/>
                                <w:color w:val="E2001A"/>
                                <w:kern w:val="24"/>
                                <w:sz w:val="88"/>
                                <w:szCs w:val="88"/>
                              </w:rPr>
                              <w:t>GLPI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79F69" id="_x0000_t202" coordsize="21600,21600" o:spt="202" path="m,l,21600r21600,l21600,xe">
                <v:stroke joinstyle="miter"/>
                <v:path gradientshapeok="t" o:connecttype="rect"/>
              </v:shapetype>
              <v:shape id="Zone de texte 26" o:spid="_x0000_s1026" type="#_x0000_t202" style="position:absolute;margin-left:472.3pt;margin-top:3.4pt;width:523.5pt;height:11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" filled="f" stroked="f">
                <v:textbox>
                  <w:txbxContent>
                    <w:p w14:paraId="5E2E5F3E" w14:textId="77777777" w:rsidR="00265B9D" w:rsidRDefault="00265B9D" w:rsidP="0053057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Impact" w:eastAsia="Apex New Bold" w:hAnsi="Impact" w:cstheme="minorBidi"/>
                          <w:bCs/>
                          <w:color w:val="E2001A"/>
                          <w:kern w:val="24"/>
                          <w:sz w:val="88"/>
                          <w:szCs w:val="88"/>
                        </w:rPr>
                      </w:pPr>
                      <w:r>
                        <w:rPr>
                          <w:rFonts w:ascii="Impact" w:eastAsia="Apex New Bold" w:hAnsi="Impact" w:cstheme="minorBidi"/>
                          <w:bCs/>
                          <w:color w:val="E2001A"/>
                          <w:kern w:val="24"/>
                          <w:sz w:val="88"/>
                          <w:szCs w:val="88"/>
                        </w:rPr>
                        <w:t xml:space="preserve">CYCLE DE VIE </w:t>
                      </w:r>
                    </w:p>
                    <w:p w14:paraId="4B2A7567" w14:textId="53AE3B86" w:rsidR="00A02C60" w:rsidRPr="00530571" w:rsidRDefault="001810B0" w:rsidP="0053057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Impact" w:eastAsia="Apex New Bold" w:hAnsi="Impact" w:cstheme="minorBidi"/>
                          <w:bCs/>
                          <w:color w:val="E2001A"/>
                          <w:kern w:val="24"/>
                          <w:sz w:val="88"/>
                          <w:szCs w:val="88"/>
                        </w:rPr>
                      </w:pPr>
                      <w:r>
                        <w:rPr>
                          <w:rFonts w:ascii="Impact" w:eastAsia="Apex New Bold" w:hAnsi="Impact" w:cstheme="minorBidi"/>
                          <w:bCs/>
                          <w:color w:val="E2001A"/>
                          <w:kern w:val="24"/>
                          <w:sz w:val="88"/>
                          <w:szCs w:val="88"/>
                        </w:rPr>
                        <w:t>GLPI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BC4338" w14:textId="77777777" w:rsidR="00530571" w:rsidRPr="0083614C" w:rsidRDefault="00530571" w:rsidP="00D30D7E">
      <w:pPr>
        <w:rPr>
          <w:b/>
          <w:bCs/>
        </w:rPr>
      </w:pPr>
    </w:p>
    <w:p w14:paraId="0E6B9C01" w14:textId="77777777" w:rsidR="00530571" w:rsidRPr="0083614C" w:rsidRDefault="00530571" w:rsidP="00D30D7E">
      <w:pPr>
        <w:rPr>
          <w:b/>
          <w:bCs/>
        </w:rPr>
      </w:pPr>
    </w:p>
    <w:p w14:paraId="514C91FA" w14:textId="77777777" w:rsidR="00530571" w:rsidRPr="0083614C" w:rsidRDefault="00530571" w:rsidP="00D30D7E">
      <w:pPr>
        <w:rPr>
          <w:b/>
          <w:bCs/>
        </w:rPr>
      </w:pPr>
    </w:p>
    <w:p w14:paraId="018905D5" w14:textId="77777777" w:rsidR="00530571" w:rsidRPr="0083614C" w:rsidRDefault="00530571" w:rsidP="00D30D7E">
      <w:pPr>
        <w:rPr>
          <w:b/>
          <w:bCs/>
        </w:rPr>
      </w:pPr>
    </w:p>
    <w:p w14:paraId="00B15FF9" w14:textId="77777777" w:rsidR="00530571" w:rsidRPr="0083614C" w:rsidRDefault="00530571" w:rsidP="00D30D7E">
      <w:pPr>
        <w:rPr>
          <w:b/>
          <w:bCs/>
        </w:rPr>
      </w:pPr>
    </w:p>
    <w:p w14:paraId="2FBB91A6" w14:textId="77777777" w:rsidR="00530571" w:rsidRPr="0083614C" w:rsidRDefault="00530571" w:rsidP="00D30D7E">
      <w:pPr>
        <w:rPr>
          <w:b/>
          <w:bCs/>
        </w:rPr>
      </w:pPr>
    </w:p>
    <w:p w14:paraId="49CF6980" w14:textId="77777777" w:rsidR="00530571" w:rsidRPr="0083614C" w:rsidRDefault="0028740D" w:rsidP="00D30D7E">
      <w:pPr>
        <w:rPr>
          <w:b/>
          <w:bCs/>
        </w:rPr>
      </w:pPr>
      <w:r w:rsidRPr="0083614C">
        <w:rPr>
          <w:b/>
          <w:bCs/>
          <w:noProof/>
        </w:rPr>
        <w:drawing>
          <wp:anchor distT="0" distB="0" distL="114300" distR="114300" simplePos="0" relativeHeight="251658243" behindDoc="0" locked="0" layoutInCell="1" allowOverlap="1" wp14:anchorId="49878D6D" wp14:editId="24F791FC">
            <wp:simplePos x="0" y="0"/>
            <wp:positionH relativeFrom="column">
              <wp:posOffset>2257425</wp:posOffset>
            </wp:positionH>
            <wp:positionV relativeFrom="paragraph">
              <wp:posOffset>130175</wp:posOffset>
            </wp:positionV>
            <wp:extent cx="2136867" cy="459862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8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53"/>
                    <a:stretch/>
                  </pic:blipFill>
                  <pic:spPr>
                    <a:xfrm>
                      <a:off x="0" y="0"/>
                      <a:ext cx="2136867" cy="45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F3D0A" w14:textId="77777777" w:rsidR="00530571" w:rsidRDefault="00530571" w:rsidP="00D30D7E">
      <w:pPr>
        <w:rPr>
          <w:b/>
          <w:bCs/>
        </w:rPr>
      </w:pPr>
    </w:p>
    <w:p w14:paraId="4E003F6E" w14:textId="77777777" w:rsidR="00FF5016" w:rsidRDefault="00FF5016" w:rsidP="00D30D7E">
      <w:pPr>
        <w:rPr>
          <w:b/>
          <w:bCs/>
        </w:rPr>
      </w:pPr>
    </w:p>
    <w:p w14:paraId="49E208E3" w14:textId="77777777" w:rsidR="00FF5016" w:rsidRDefault="00FF5016" w:rsidP="00D30D7E">
      <w:pPr>
        <w:rPr>
          <w:b/>
          <w:bCs/>
        </w:rPr>
      </w:pPr>
    </w:p>
    <w:p w14:paraId="4B98A2D1" w14:textId="77777777" w:rsidR="00FF5016" w:rsidRDefault="00FF5016" w:rsidP="00D30D7E">
      <w:pPr>
        <w:rPr>
          <w:b/>
          <w:bCs/>
        </w:rPr>
      </w:pPr>
    </w:p>
    <w:p w14:paraId="66006603" w14:textId="77777777" w:rsidR="00FF5016" w:rsidRPr="0083614C" w:rsidRDefault="00FF5016" w:rsidP="00FF5016"/>
    <w:p w14:paraId="38567BC0" w14:textId="77777777" w:rsidR="00FF5016" w:rsidRPr="0083614C" w:rsidRDefault="00FF5016" w:rsidP="00FF5016"/>
    <w:tbl>
      <w:tblPr>
        <w:tblW w:w="1064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90"/>
        <w:gridCol w:w="3406"/>
        <w:gridCol w:w="3549"/>
      </w:tblGrid>
      <w:tr w:rsidR="00FF5016" w:rsidRPr="0083614C" w14:paraId="595AC8C5" w14:textId="77777777" w:rsidTr="003353C4">
        <w:trPr>
          <w:trHeight w:val="303"/>
        </w:trPr>
        <w:tc>
          <w:tcPr>
            <w:tcW w:w="36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D6357C" w14:textId="77777777" w:rsidR="00FF5016" w:rsidRPr="0083614C" w:rsidRDefault="00FF5016" w:rsidP="003353C4"/>
        </w:tc>
        <w:tc>
          <w:tcPr>
            <w:tcW w:w="340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shd w:val="clear" w:color="auto" w:fill="6E3C3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CED3D9" w14:textId="77777777" w:rsidR="00FF5016" w:rsidRPr="0083614C" w:rsidRDefault="00FF5016" w:rsidP="003353C4">
            <w:pPr>
              <w:rPr>
                <w:b/>
                <w:color w:val="FFFFFF" w:themeColor="background1"/>
              </w:rPr>
            </w:pPr>
            <w:r w:rsidRPr="0083614C">
              <w:rPr>
                <w:b/>
                <w:color w:val="FFFFFF" w:themeColor="background1"/>
              </w:rPr>
              <w:t>Auteur</w:t>
            </w:r>
          </w:p>
        </w:tc>
        <w:tc>
          <w:tcPr>
            <w:tcW w:w="354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shd w:val="clear" w:color="auto" w:fill="6E3C3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A22B10" w14:textId="77777777" w:rsidR="00FF5016" w:rsidRPr="0083614C" w:rsidRDefault="00FF5016" w:rsidP="003353C4">
            <w:pPr>
              <w:rPr>
                <w:b/>
                <w:color w:val="FFFFFF" w:themeColor="background1"/>
              </w:rPr>
            </w:pPr>
            <w:r w:rsidRPr="0083614C">
              <w:rPr>
                <w:b/>
                <w:color w:val="FFFFFF" w:themeColor="background1"/>
              </w:rPr>
              <w:t>Date</w:t>
            </w:r>
          </w:p>
        </w:tc>
      </w:tr>
      <w:tr w:rsidR="00FF5016" w:rsidRPr="0083614C" w14:paraId="64039E4A" w14:textId="77777777" w:rsidTr="003353C4">
        <w:trPr>
          <w:trHeight w:val="303"/>
        </w:trPr>
        <w:tc>
          <w:tcPr>
            <w:tcW w:w="3690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5CE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D5241B" w14:textId="77777777" w:rsidR="00FF5016" w:rsidRPr="0083614C" w:rsidRDefault="00FF5016" w:rsidP="003353C4">
            <w:pPr>
              <w:rPr>
                <w:b/>
              </w:rPr>
            </w:pPr>
            <w:r w:rsidRPr="0083614C">
              <w:rPr>
                <w:b/>
              </w:rPr>
              <w:t>Création</w:t>
            </w:r>
          </w:p>
        </w:tc>
        <w:tc>
          <w:tcPr>
            <w:tcW w:w="3406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5CE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6E0EC" w14:textId="77777777" w:rsidR="00FF5016" w:rsidRPr="0083614C" w:rsidRDefault="00FF5016" w:rsidP="003353C4">
            <w:r>
              <w:t>Dany LIN</w:t>
            </w:r>
          </w:p>
        </w:tc>
        <w:tc>
          <w:tcPr>
            <w:tcW w:w="3549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D5CEC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7F91A8" w14:textId="5DE135FF" w:rsidR="00FF5016" w:rsidRPr="0083614C" w:rsidRDefault="00FF5016" w:rsidP="003353C4">
            <w:r w:rsidRPr="0083614C">
              <w:t>0</w:t>
            </w:r>
            <w:r w:rsidR="001810B0">
              <w:t>5</w:t>
            </w:r>
            <w:r w:rsidRPr="0083614C">
              <w:t>/</w:t>
            </w:r>
            <w:r>
              <w:t>12</w:t>
            </w:r>
            <w:r w:rsidRPr="0083614C">
              <w:t>/20</w:t>
            </w:r>
            <w:r>
              <w:t>25</w:t>
            </w:r>
          </w:p>
        </w:tc>
      </w:tr>
    </w:tbl>
    <w:p w14:paraId="79DC68ED" w14:textId="77777777" w:rsidR="00FF5016" w:rsidRPr="0083614C" w:rsidRDefault="00FF5016" w:rsidP="00FF5016"/>
    <w:p w14:paraId="7136FFCE" w14:textId="77777777" w:rsidR="00FF5016" w:rsidRPr="0083614C" w:rsidRDefault="00FF5016" w:rsidP="00D30D7E">
      <w:pPr>
        <w:rPr>
          <w:b/>
          <w:bCs/>
        </w:rPr>
      </w:pPr>
    </w:p>
    <w:p w14:paraId="24A56939" w14:textId="77777777" w:rsidR="00530571" w:rsidRDefault="00530571" w:rsidP="00D30D7E">
      <w:pPr>
        <w:rPr>
          <w:b/>
          <w:bCs/>
        </w:rPr>
      </w:pPr>
    </w:p>
    <w:p w14:paraId="48392E07" w14:textId="77777777" w:rsidR="00FF5016" w:rsidRDefault="00FF5016" w:rsidP="00D30D7E">
      <w:pPr>
        <w:rPr>
          <w:b/>
          <w:bCs/>
        </w:rPr>
      </w:pPr>
    </w:p>
    <w:p w14:paraId="3FE76D97" w14:textId="77777777" w:rsidR="00FF5016" w:rsidRDefault="00FF5016" w:rsidP="00D30D7E">
      <w:pPr>
        <w:rPr>
          <w:b/>
          <w:bCs/>
        </w:rPr>
      </w:pPr>
    </w:p>
    <w:p w14:paraId="146E9B32" w14:textId="77777777" w:rsidR="00FF5016" w:rsidRDefault="00FF5016" w:rsidP="00D30D7E">
      <w:pPr>
        <w:rPr>
          <w:b/>
          <w:bCs/>
        </w:rPr>
      </w:pPr>
    </w:p>
    <w:p w14:paraId="49D9BBCF" w14:textId="77777777" w:rsidR="00FF5016" w:rsidRDefault="00FF5016" w:rsidP="00D30D7E">
      <w:pPr>
        <w:rPr>
          <w:b/>
          <w:bCs/>
        </w:rPr>
      </w:pPr>
    </w:p>
    <w:p w14:paraId="3DF59D7A" w14:textId="77777777" w:rsidR="00FF5016" w:rsidRDefault="00FF5016" w:rsidP="00D30D7E">
      <w:pPr>
        <w:rPr>
          <w:b/>
          <w:bCs/>
        </w:rPr>
      </w:pPr>
    </w:p>
    <w:p w14:paraId="312CE135" w14:textId="77777777" w:rsidR="00FF5016" w:rsidRDefault="00FF5016" w:rsidP="00D30D7E">
      <w:pPr>
        <w:rPr>
          <w:b/>
          <w:bCs/>
        </w:rPr>
      </w:pPr>
    </w:p>
    <w:p w14:paraId="231FE927" w14:textId="77777777" w:rsidR="00FF5016" w:rsidRDefault="00FF5016" w:rsidP="00D30D7E">
      <w:pPr>
        <w:rPr>
          <w:b/>
          <w:bCs/>
        </w:rPr>
      </w:pPr>
    </w:p>
    <w:p w14:paraId="30BB8062" w14:textId="77777777" w:rsidR="00FF5016" w:rsidRDefault="00FF5016" w:rsidP="00D30D7E">
      <w:pPr>
        <w:rPr>
          <w:b/>
          <w:bCs/>
        </w:rPr>
      </w:pPr>
    </w:p>
    <w:p w14:paraId="39F593B1" w14:textId="77777777" w:rsidR="00FF5016" w:rsidRDefault="00FF5016" w:rsidP="00D30D7E">
      <w:pPr>
        <w:rPr>
          <w:b/>
          <w:bCs/>
        </w:rPr>
      </w:pPr>
    </w:p>
    <w:p w14:paraId="4A9BDCE8" w14:textId="77777777" w:rsidR="00FF5016" w:rsidRDefault="00FF5016" w:rsidP="00D30D7E">
      <w:pPr>
        <w:rPr>
          <w:b/>
          <w:bCs/>
        </w:rPr>
      </w:pPr>
    </w:p>
    <w:p w14:paraId="59C274B9" w14:textId="77777777" w:rsidR="00FF5016" w:rsidRDefault="00FF5016" w:rsidP="00D30D7E">
      <w:pPr>
        <w:rPr>
          <w:b/>
          <w:bCs/>
        </w:rPr>
      </w:pPr>
    </w:p>
    <w:p w14:paraId="136ADEFC" w14:textId="77777777" w:rsidR="00FF5016" w:rsidRDefault="00FF5016" w:rsidP="00D30D7E">
      <w:pPr>
        <w:rPr>
          <w:b/>
          <w:bCs/>
        </w:rPr>
      </w:pPr>
    </w:p>
    <w:p w14:paraId="4073C582" w14:textId="77777777" w:rsidR="00FF5016" w:rsidRDefault="00FF5016" w:rsidP="00D30D7E">
      <w:pPr>
        <w:rPr>
          <w:b/>
          <w:bCs/>
        </w:rPr>
      </w:pPr>
    </w:p>
    <w:p w14:paraId="4FEE356B" w14:textId="77777777" w:rsidR="00FF5016" w:rsidRDefault="00FF5016" w:rsidP="00D30D7E">
      <w:pPr>
        <w:rPr>
          <w:b/>
          <w:bCs/>
        </w:rPr>
      </w:pPr>
    </w:p>
    <w:p w14:paraId="67FED2ED" w14:textId="77777777" w:rsidR="00FF5016" w:rsidRDefault="00FF5016" w:rsidP="00D30D7E">
      <w:pPr>
        <w:rPr>
          <w:b/>
          <w:bCs/>
        </w:rPr>
      </w:pPr>
    </w:p>
    <w:p w14:paraId="22202322" w14:textId="77777777" w:rsidR="00FF5016" w:rsidRDefault="00FF5016" w:rsidP="00D30D7E">
      <w:pPr>
        <w:rPr>
          <w:b/>
          <w:bCs/>
        </w:rPr>
      </w:pPr>
    </w:p>
    <w:p w14:paraId="40F75F41" w14:textId="77777777" w:rsidR="00FF5016" w:rsidRPr="0083614C" w:rsidRDefault="00FF5016" w:rsidP="00D30D7E">
      <w:pPr>
        <w:rPr>
          <w:b/>
          <w:bCs/>
        </w:rPr>
      </w:pPr>
    </w:p>
    <w:p w14:paraId="78C27935" w14:textId="77777777" w:rsidR="00530571" w:rsidRDefault="00530571" w:rsidP="00D30D7E">
      <w:pPr>
        <w:rPr>
          <w:b/>
          <w:bCs/>
        </w:rPr>
      </w:pPr>
    </w:p>
    <w:p w14:paraId="666FECFE" w14:textId="77777777" w:rsidR="001810B0" w:rsidRDefault="001810B0" w:rsidP="00D30D7E">
      <w:pPr>
        <w:rPr>
          <w:b/>
          <w:bCs/>
        </w:rPr>
      </w:pPr>
    </w:p>
    <w:p w14:paraId="2F73CC2E" w14:textId="77777777" w:rsidR="001810B0" w:rsidRDefault="001810B0" w:rsidP="00D30D7E">
      <w:pPr>
        <w:rPr>
          <w:b/>
          <w:bCs/>
        </w:rPr>
      </w:pPr>
    </w:p>
    <w:p w14:paraId="0E1E2D6B" w14:textId="77777777" w:rsidR="001810B0" w:rsidRPr="0083614C" w:rsidRDefault="001810B0" w:rsidP="00D30D7E">
      <w:pPr>
        <w:rPr>
          <w:b/>
          <w:bCs/>
        </w:rPr>
      </w:pPr>
    </w:p>
    <w:bookmarkStart w:id="1" w:name="_Toc187136283" w:displacedByCustomXml="next"/>
    <w:sdt>
      <w:sdtPr>
        <w:rPr>
          <w:rFonts w:ascii="Cambria" w:eastAsiaTheme="minorEastAsia" w:hAnsi="Cambria"/>
          <w:bCs w:val="0"/>
          <w:caps w:val="0"/>
          <w:color w:val="auto"/>
          <w:sz w:val="24"/>
          <w:szCs w:val="24"/>
        </w:rPr>
        <w:id w:val="33080682"/>
        <w:docPartObj>
          <w:docPartGallery w:val="Table of Contents"/>
          <w:docPartUnique/>
        </w:docPartObj>
      </w:sdtPr>
      <w:sdtEndPr/>
      <w:sdtContent>
        <w:p w14:paraId="57B0EDB9" w14:textId="68B9430B" w:rsidR="005B1D87" w:rsidRPr="0083614C" w:rsidRDefault="00DA7A9F" w:rsidP="00DA7A9F">
          <w:pPr>
            <w:pStyle w:val="GrandePartie"/>
            <w:numPr>
              <w:ilvl w:val="0"/>
              <w:numId w:val="13"/>
            </w:numPr>
          </w:pPr>
          <w:r>
            <w:t>S</w:t>
          </w:r>
          <w:r w:rsidR="005B1D87" w:rsidRPr="0083614C">
            <w:t>ommaire</w:t>
          </w:r>
          <w:bookmarkEnd w:id="1"/>
        </w:p>
        <w:p w14:paraId="17569928" w14:textId="77777777" w:rsidR="00DC274F" w:rsidRDefault="00FE5BC7" w:rsidP="00DC274F">
          <w:pPr>
            <w:ind w:firstLine="360"/>
            <w:rPr>
              <w:b/>
              <w:bCs/>
            </w:rPr>
          </w:pPr>
          <w:r w:rsidRPr="00FA477A">
            <w:rPr>
              <w:b/>
              <w:bCs/>
            </w:rPr>
            <w:t xml:space="preserve">Table des matières </w:t>
          </w:r>
        </w:p>
        <w:p w14:paraId="0A01D383" w14:textId="34C226C8" w:rsidR="00FE5BC7" w:rsidRPr="00DC274F" w:rsidRDefault="00FE5BC7" w:rsidP="00DC274F">
          <w:pPr>
            <w:ind w:firstLine="360"/>
            <w:rPr>
              <w:b/>
              <w:bCs/>
            </w:rPr>
          </w:pPr>
          <w:r w:rsidRPr="00FE5BC7">
            <w:t xml:space="preserve">  </w:t>
          </w:r>
        </w:p>
        <w:p w14:paraId="5A633EE1" w14:textId="5AD1B796" w:rsidR="00FE5BC7" w:rsidRPr="003648E3" w:rsidRDefault="003648E3" w:rsidP="00FE5BC7">
          <w:pPr>
            <w:ind w:left="708"/>
            <w:rPr>
              <w:lang w:val="en-US"/>
            </w:rPr>
          </w:pPr>
          <w:r w:rsidRPr="003648E3">
            <w:rPr>
              <w:lang w:val="en-US"/>
            </w:rPr>
            <w:t>Workflow d’un ticket</w:t>
          </w:r>
          <w:r w:rsidR="00FE5BC7" w:rsidRPr="003648E3">
            <w:rPr>
              <w:lang w:val="en-US"/>
            </w:rPr>
            <w:t>: ..........................................................................................................................</w:t>
          </w:r>
          <w:r w:rsidR="00DC274F" w:rsidRPr="003648E3">
            <w:rPr>
              <w:lang w:val="en-US"/>
            </w:rPr>
            <w:t>...</w:t>
          </w:r>
          <w:r>
            <w:rPr>
              <w:lang w:val="en-US"/>
            </w:rPr>
            <w:t>.................</w:t>
          </w:r>
          <w:r w:rsidR="008E4CD1">
            <w:rPr>
              <w:lang w:val="en-US"/>
            </w:rPr>
            <w:t>....3</w:t>
          </w:r>
        </w:p>
        <w:p w14:paraId="3864C242" w14:textId="2239C680" w:rsidR="003648E3" w:rsidRDefault="003648E3" w:rsidP="00FE5BC7">
          <w:pPr>
            <w:ind w:left="708"/>
            <w:rPr>
              <w:lang w:val="en-US"/>
            </w:rPr>
          </w:pPr>
          <w:proofErr w:type="spellStart"/>
          <w:r w:rsidRPr="003648E3">
            <w:rPr>
              <w:lang w:val="en-US"/>
            </w:rPr>
            <w:t>Création</w:t>
          </w:r>
          <w:proofErr w:type="spellEnd"/>
          <w:r w:rsidRPr="003648E3">
            <w:rPr>
              <w:lang w:val="en-US"/>
            </w:rPr>
            <w:t xml:space="preserve"> de </w:t>
          </w:r>
          <w:proofErr w:type="gramStart"/>
          <w:r w:rsidRPr="003648E3">
            <w:rPr>
              <w:lang w:val="en-US"/>
            </w:rPr>
            <w:t>ticket</w:t>
          </w:r>
          <w:r w:rsidR="00FE5BC7" w:rsidRPr="003648E3">
            <w:rPr>
              <w:lang w:val="en-US"/>
            </w:rPr>
            <w:t xml:space="preserve"> :</w:t>
          </w:r>
          <w:proofErr w:type="gramEnd"/>
          <w:r w:rsidR="00FE5BC7" w:rsidRPr="003648E3">
            <w:rPr>
              <w:lang w:val="en-US"/>
            </w:rPr>
            <w:t xml:space="preserve"> ....................................................................................................................................................</w:t>
          </w:r>
          <w:r w:rsidR="008E4CD1">
            <w:rPr>
              <w:lang w:val="en-US"/>
            </w:rPr>
            <w:t>3-4</w:t>
          </w:r>
        </w:p>
        <w:p w14:paraId="4D4A9642" w14:textId="76E74993" w:rsidR="003648E3" w:rsidRDefault="003648E3" w:rsidP="00FE5BC7">
          <w:pPr>
            <w:ind w:left="708"/>
            <w:rPr>
              <w:lang w:val="en-US"/>
            </w:rPr>
          </w:pPr>
          <w:proofErr w:type="spellStart"/>
          <w:r>
            <w:rPr>
              <w:lang w:val="en-US"/>
            </w:rPr>
            <w:t>Catégorisation</w:t>
          </w:r>
          <w:proofErr w:type="spellEnd"/>
          <w:r>
            <w:rPr>
              <w:lang w:val="en-US"/>
            </w:rPr>
            <w:t xml:space="preserve"> d’un </w:t>
          </w:r>
          <w:proofErr w:type="gramStart"/>
          <w:r>
            <w:rPr>
              <w:lang w:val="en-US"/>
            </w:rPr>
            <w:t>ticket :</w:t>
          </w:r>
          <w:proofErr w:type="gramEnd"/>
          <w:r>
            <w:rPr>
              <w:lang w:val="en-US"/>
            </w:rPr>
            <w:t xml:space="preserve"> </w:t>
          </w:r>
          <w:r w:rsidRPr="003648E3">
            <w:rPr>
              <w:lang w:val="en-US"/>
            </w:rPr>
            <w:t>..................................................................................................................</w:t>
          </w:r>
          <w:r>
            <w:rPr>
              <w:lang w:val="en-US"/>
            </w:rPr>
            <w:t>.................</w:t>
          </w:r>
          <w:r w:rsidR="008E4CD1">
            <w:rPr>
              <w:lang w:val="en-US"/>
            </w:rPr>
            <w:t>...</w:t>
          </w:r>
          <w:r>
            <w:rPr>
              <w:lang w:val="en-US"/>
            </w:rPr>
            <w:t>..</w:t>
          </w:r>
          <w:r w:rsidR="008E4CD1">
            <w:rPr>
              <w:lang w:val="en-US"/>
            </w:rPr>
            <w:t>4</w:t>
          </w:r>
        </w:p>
        <w:p w14:paraId="50617C2A" w14:textId="21FE7BAC" w:rsidR="00E14136" w:rsidRDefault="003648E3" w:rsidP="00FE5BC7">
          <w:pPr>
            <w:ind w:left="708"/>
            <w:rPr>
              <w:lang w:val="en-US"/>
            </w:rPr>
          </w:pPr>
          <w:proofErr w:type="spellStart"/>
          <w:r>
            <w:rPr>
              <w:lang w:val="en-US"/>
            </w:rPr>
            <w:t>Résolution</w:t>
          </w:r>
          <w:proofErr w:type="spellEnd"/>
          <w:r>
            <w:rPr>
              <w:lang w:val="en-US"/>
            </w:rPr>
            <w:t xml:space="preserve"> d’un </w:t>
          </w:r>
          <w:proofErr w:type="gramStart"/>
          <w:r>
            <w:rPr>
              <w:lang w:val="en-US"/>
            </w:rPr>
            <w:t>ticket :</w:t>
          </w:r>
          <w:proofErr w:type="gramEnd"/>
          <w:r>
            <w:rPr>
              <w:lang w:val="en-US"/>
            </w:rPr>
            <w:t xml:space="preserve"> </w:t>
          </w:r>
          <w:r w:rsidRPr="003648E3">
            <w:rPr>
              <w:lang w:val="en-US"/>
            </w:rPr>
            <w:t>..................................................................................................................</w:t>
          </w:r>
          <w:r>
            <w:rPr>
              <w:lang w:val="en-US"/>
            </w:rPr>
            <w:t>.............................</w:t>
          </w:r>
          <w:r w:rsidR="008E4CD1">
            <w:rPr>
              <w:lang w:val="en-US"/>
            </w:rPr>
            <w:t>5</w:t>
          </w:r>
        </w:p>
        <w:p w14:paraId="5B9E7E65" w14:textId="5DE5A50D" w:rsidR="005B1D87" w:rsidRPr="003648E3" w:rsidRDefault="00E14136" w:rsidP="00E14136">
          <w:pPr>
            <w:ind w:left="708"/>
            <w:rPr>
              <w:lang w:val="en-US"/>
            </w:rPr>
          </w:pPr>
          <w:proofErr w:type="spellStart"/>
          <w:r>
            <w:rPr>
              <w:lang w:val="en-US"/>
            </w:rPr>
            <w:t>Exemple</w:t>
          </w:r>
          <w:proofErr w:type="spellEnd"/>
          <w:r>
            <w:rPr>
              <w:lang w:val="en-US"/>
            </w:rPr>
            <w:t xml:space="preserve"> de </w:t>
          </w:r>
          <w:proofErr w:type="gramStart"/>
          <w:r>
            <w:rPr>
              <w:lang w:val="en-US"/>
            </w:rPr>
            <w:t>ticket :</w:t>
          </w:r>
          <w:proofErr w:type="gramEnd"/>
          <w:r>
            <w:rPr>
              <w:lang w:val="en-US"/>
            </w:rPr>
            <w:t xml:space="preserve"> </w:t>
          </w:r>
          <w:r w:rsidRPr="003648E3">
            <w:rPr>
              <w:lang w:val="en-US"/>
            </w:rPr>
            <w:t>..................................................................................................................</w:t>
          </w:r>
          <w:r>
            <w:rPr>
              <w:lang w:val="en-US"/>
            </w:rPr>
            <w:t>..............................</w:t>
          </w:r>
          <w:r w:rsidR="008E4CD1">
            <w:rPr>
              <w:lang w:val="en-US"/>
            </w:rPr>
            <w:t>....5-6</w:t>
          </w:r>
        </w:p>
      </w:sdtContent>
    </w:sdt>
    <w:p w14:paraId="0CB688D3" w14:textId="51ABC2BE" w:rsidR="002232A5" w:rsidRPr="003648E3" w:rsidRDefault="002232A5" w:rsidP="00D30D7E">
      <w:pPr>
        <w:rPr>
          <w:lang w:val="en-US"/>
        </w:rPr>
      </w:pPr>
    </w:p>
    <w:p w14:paraId="455AE6CA" w14:textId="4C4B4A13" w:rsidR="002232A5" w:rsidRPr="003648E3" w:rsidRDefault="002232A5" w:rsidP="00D30D7E">
      <w:pPr>
        <w:rPr>
          <w:lang w:val="en-US"/>
        </w:rPr>
      </w:pPr>
    </w:p>
    <w:p w14:paraId="4F51B8ED" w14:textId="0CDD7858" w:rsidR="00DF644A" w:rsidRPr="003648E3" w:rsidRDefault="00DF644A">
      <w:pPr>
        <w:spacing w:after="160" w:line="259" w:lineRule="auto"/>
        <w:rPr>
          <w:lang w:val="en-US"/>
        </w:rPr>
      </w:pPr>
    </w:p>
    <w:p w14:paraId="6D932304" w14:textId="77777777" w:rsidR="00FF5016" w:rsidRPr="003648E3" w:rsidRDefault="00FF5016">
      <w:pPr>
        <w:spacing w:after="160" w:line="259" w:lineRule="auto"/>
        <w:rPr>
          <w:lang w:val="en-US"/>
        </w:rPr>
      </w:pPr>
    </w:p>
    <w:p w14:paraId="389D60A0" w14:textId="77777777" w:rsidR="00FF5016" w:rsidRPr="003648E3" w:rsidRDefault="00FF5016">
      <w:pPr>
        <w:spacing w:after="160" w:line="259" w:lineRule="auto"/>
        <w:rPr>
          <w:lang w:val="en-US"/>
        </w:rPr>
      </w:pPr>
    </w:p>
    <w:p w14:paraId="0DBE4F74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2A47EC0B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73561110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7DBC56B9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6F379171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6DF8DD1D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78A1D229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26D155DD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3C390EC0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7ED08C9D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5F81F849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7773ABD6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6D8B7814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4E24737B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2B687135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02B2F5FF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12D2332C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5124D3DA" w14:textId="77777777" w:rsidR="00C02257" w:rsidRPr="003648E3" w:rsidRDefault="00C02257">
      <w:pPr>
        <w:spacing w:after="160" w:line="259" w:lineRule="auto"/>
        <w:rPr>
          <w:lang w:val="en-US"/>
        </w:rPr>
      </w:pPr>
    </w:p>
    <w:p w14:paraId="5EA922E6" w14:textId="77777777" w:rsidR="00FF5016" w:rsidRPr="003648E3" w:rsidRDefault="00FF5016">
      <w:pPr>
        <w:spacing w:after="160" w:line="259" w:lineRule="auto"/>
        <w:rPr>
          <w:lang w:val="en-US"/>
        </w:rPr>
      </w:pPr>
    </w:p>
    <w:p w14:paraId="7DE6D7B0" w14:textId="77777777" w:rsidR="00FF5016" w:rsidRPr="003648E3" w:rsidRDefault="00FF5016">
      <w:pPr>
        <w:spacing w:after="160" w:line="259" w:lineRule="auto"/>
        <w:rPr>
          <w:lang w:val="en-US"/>
        </w:rPr>
      </w:pPr>
    </w:p>
    <w:p w14:paraId="0D30362A" w14:textId="285BC085" w:rsidR="005B1D87" w:rsidRPr="0083614C" w:rsidRDefault="00DA7A9F" w:rsidP="00CF6760">
      <w:pPr>
        <w:pStyle w:val="GrandePartie"/>
        <w:numPr>
          <w:ilvl w:val="0"/>
          <w:numId w:val="0"/>
        </w:numPr>
      </w:pPr>
      <w:r>
        <w:lastRenderedPageBreak/>
        <w:t>II.</w:t>
      </w:r>
      <w:r>
        <w:tab/>
      </w:r>
      <w:r w:rsidR="00E14136">
        <w:t>Cycle de vie d’un ticket :</w:t>
      </w:r>
    </w:p>
    <w:p w14:paraId="0D9AA97A" w14:textId="5C20BBA5" w:rsidR="00A272B3" w:rsidRPr="0083614C" w:rsidRDefault="00E14136" w:rsidP="00CF6760">
      <w:pPr>
        <w:pStyle w:val="SousPart"/>
      </w:pPr>
      <w:r>
        <w:t>Workflow d’un ticket</w:t>
      </w:r>
    </w:p>
    <w:p w14:paraId="14466DBF" w14:textId="4C7B73F7" w:rsidR="000B2B61" w:rsidRPr="0083614C" w:rsidRDefault="000B2B61" w:rsidP="000D4BEF">
      <w:pPr>
        <w:jc w:val="center"/>
      </w:pPr>
    </w:p>
    <w:p w14:paraId="685310D0" w14:textId="2A961F8A" w:rsidR="0027594B" w:rsidRPr="0083614C" w:rsidRDefault="00E14136" w:rsidP="00E14136">
      <w:pPr>
        <w:jc w:val="center"/>
      </w:pPr>
      <w:r w:rsidRPr="00E14136">
        <w:drawing>
          <wp:inline distT="0" distB="0" distL="0" distR="0" wp14:anchorId="08E48EF2" wp14:editId="5C44B4F1">
            <wp:extent cx="4854805" cy="3403600"/>
            <wp:effectExtent l="0" t="0" r="3175" b="6350"/>
            <wp:docPr id="1367765228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65228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461" cy="340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BD1B" w14:textId="77777777" w:rsidR="0027594B" w:rsidRPr="0083614C" w:rsidRDefault="0027594B" w:rsidP="000B2B61"/>
    <w:p w14:paraId="4CDBA195" w14:textId="77777777" w:rsidR="00131C0F" w:rsidRPr="0083614C" w:rsidRDefault="00131C0F" w:rsidP="00131C0F">
      <w:pPr>
        <w:pStyle w:val="SousPart"/>
      </w:pPr>
      <w:r>
        <w:t>Workflow d’un ticket</w:t>
      </w:r>
    </w:p>
    <w:p w14:paraId="47654120" w14:textId="4F2084CE" w:rsidR="00DC3FB4" w:rsidRPr="0083614C" w:rsidRDefault="00DC3FB4" w:rsidP="0083614C">
      <w:pPr>
        <w:jc w:val="center"/>
      </w:pPr>
    </w:p>
    <w:p w14:paraId="76FB5529" w14:textId="1F21F692" w:rsidR="00240DE4" w:rsidRDefault="00240DE4" w:rsidP="004043EF"/>
    <w:p w14:paraId="5DA84E04" w14:textId="72FB2D0A" w:rsidR="00DA7A9F" w:rsidRDefault="00444DDC" w:rsidP="004043EF">
      <w:r>
        <w:t xml:space="preserve">La création du ticket peut être initié par l’utilisateur ou par le technicien. </w:t>
      </w:r>
      <w:r w:rsidR="00CF3BF9">
        <w:t xml:space="preserve">Plusieurs catégories sont proposées afin de cibler rapidement la nature de la demande ou du problème, comme </w:t>
      </w:r>
      <w:r w:rsidR="00C947DD">
        <w:t>les demandes d’accès ou les incidents liés au VPN.</w:t>
      </w:r>
    </w:p>
    <w:p w14:paraId="5C4AEE7F" w14:textId="77777777" w:rsidR="00DA7A9F" w:rsidRDefault="00DA7A9F" w:rsidP="004043EF"/>
    <w:p w14:paraId="426B2E83" w14:textId="77777777" w:rsidR="00DA7A9F" w:rsidRDefault="00DA7A9F" w:rsidP="004043EF"/>
    <w:p w14:paraId="622C306A" w14:textId="77777777" w:rsidR="00DA7A9F" w:rsidRDefault="00DA7A9F" w:rsidP="00DA7A9F">
      <w:pPr>
        <w:spacing w:line="259" w:lineRule="auto"/>
      </w:pPr>
    </w:p>
    <w:p w14:paraId="59296B86" w14:textId="2B65061D" w:rsidR="00C93391" w:rsidRDefault="00C93391" w:rsidP="00DA7A9F">
      <w:pPr>
        <w:spacing w:line="259" w:lineRule="auto"/>
        <w:ind w:left="2124"/>
        <w:jc w:val="center"/>
      </w:pPr>
      <w:r w:rsidRPr="00970DDE">
        <w:drawing>
          <wp:inline distT="0" distB="0" distL="0" distR="0" wp14:anchorId="14198ABE" wp14:editId="32EC64AE">
            <wp:extent cx="5039360" cy="2563978"/>
            <wp:effectExtent l="0" t="0" r="0" b="8255"/>
            <wp:docPr id="1978015083" name="Image 1" descr="Une image contenant texte, capture d’écran, carte de visit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15083" name="Image 1" descr="Une image contenant texte, capture d’écran, carte de visite, conceptio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2523" cy="256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801E" w14:textId="77777777" w:rsidR="00C93391" w:rsidRDefault="00C93391" w:rsidP="00C93391">
      <w:pPr>
        <w:spacing w:line="259" w:lineRule="auto"/>
      </w:pPr>
    </w:p>
    <w:p w14:paraId="7DBF3A8D" w14:textId="77777777" w:rsidR="00C93391" w:rsidRDefault="00C93391" w:rsidP="00C93391">
      <w:pPr>
        <w:spacing w:line="259" w:lineRule="auto"/>
      </w:pPr>
    </w:p>
    <w:p w14:paraId="35237C92" w14:textId="77777777" w:rsidR="00C93391" w:rsidRDefault="00C93391" w:rsidP="00C93391">
      <w:pPr>
        <w:spacing w:line="259" w:lineRule="auto"/>
      </w:pPr>
    </w:p>
    <w:p w14:paraId="0DBC5852" w14:textId="77777777" w:rsidR="00C93391" w:rsidRDefault="00C93391" w:rsidP="00C93391">
      <w:pPr>
        <w:spacing w:line="259" w:lineRule="auto"/>
      </w:pPr>
    </w:p>
    <w:p w14:paraId="405B224A" w14:textId="11D363C2" w:rsidR="002F12F2" w:rsidRDefault="00C93391" w:rsidP="004043EF">
      <w:bookmarkStart w:id="2" w:name="_Hlk215827606"/>
      <w:r>
        <w:t>Le ticket va par la suite apparaitre dans la page d’accueil</w:t>
      </w:r>
      <w:bookmarkEnd w:id="2"/>
      <w:r w:rsidR="00A41D83">
        <w:t>.</w:t>
      </w:r>
    </w:p>
    <w:p w14:paraId="02C94C66" w14:textId="77777777" w:rsidR="002F12F2" w:rsidRDefault="002F12F2" w:rsidP="006E0C15">
      <w:pPr>
        <w:pStyle w:val="Instructions"/>
        <w:numPr>
          <w:ilvl w:val="0"/>
          <w:numId w:val="0"/>
        </w:numPr>
        <w:ind w:left="720" w:hanging="360"/>
      </w:pPr>
    </w:p>
    <w:p w14:paraId="58919100" w14:textId="0DEAC8D0" w:rsidR="00755E02" w:rsidRDefault="006E0C15" w:rsidP="00C313D5">
      <w:pPr>
        <w:pStyle w:val="Instructions"/>
        <w:numPr>
          <w:ilvl w:val="0"/>
          <w:numId w:val="0"/>
        </w:numPr>
        <w:ind w:left="720" w:hanging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702" behindDoc="0" locked="0" layoutInCell="1" allowOverlap="1" wp14:anchorId="74E9D9CF" wp14:editId="3F5A7898">
                <wp:simplePos x="0" y="0"/>
                <wp:positionH relativeFrom="column">
                  <wp:posOffset>4233494</wp:posOffset>
                </wp:positionH>
                <wp:positionV relativeFrom="paragraph">
                  <wp:posOffset>1492151</wp:posOffset>
                </wp:positionV>
                <wp:extent cx="360609" cy="83820"/>
                <wp:effectExtent l="0" t="0" r="20955" b="11430"/>
                <wp:wrapNone/>
                <wp:docPr id="154682962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09" cy="838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E0EF22" id="Rectangle 18" o:spid="_x0000_s1026" style="position:absolute;margin-left:333.35pt;margin-top:117.5pt;width:28.4pt;height:6.6pt;z-index:25167770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54" behindDoc="0" locked="0" layoutInCell="1" allowOverlap="1" wp14:anchorId="0A1C27F7" wp14:editId="007EEB23">
                <wp:simplePos x="0" y="0"/>
                <wp:positionH relativeFrom="column">
                  <wp:posOffset>4231963</wp:posOffset>
                </wp:positionH>
                <wp:positionV relativeFrom="paragraph">
                  <wp:posOffset>1933865</wp:posOffset>
                </wp:positionV>
                <wp:extent cx="391518" cy="83820"/>
                <wp:effectExtent l="0" t="0" r="27940" b="11430"/>
                <wp:wrapNone/>
                <wp:docPr id="147168682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518" cy="838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F1952E" id="Rectangle 18" o:spid="_x0000_s1026" style="position:absolute;margin-left:333.25pt;margin-top:152.25pt;width:30.85pt;height:6.6pt;z-index:2516756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6" behindDoc="0" locked="0" layoutInCell="1" allowOverlap="1" wp14:anchorId="0C14A4F9" wp14:editId="425E25AA">
                <wp:simplePos x="0" y="0"/>
                <wp:positionH relativeFrom="column">
                  <wp:posOffset>5020391</wp:posOffset>
                </wp:positionH>
                <wp:positionV relativeFrom="paragraph">
                  <wp:posOffset>1960472</wp:posOffset>
                </wp:positionV>
                <wp:extent cx="512579" cy="100455"/>
                <wp:effectExtent l="0" t="0" r="20955" b="13970"/>
                <wp:wrapNone/>
                <wp:docPr id="63392942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579" cy="1004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408FC" id="Rectangle 18" o:spid="_x0000_s1026" style="position:absolute;margin-left:395.3pt;margin-top:154.35pt;width:40.35pt;height:7.9pt;z-index:2516736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50" behindDoc="0" locked="0" layoutInCell="1" allowOverlap="1" wp14:anchorId="5D6B11FC" wp14:editId="0B71009C">
                <wp:simplePos x="0" y="0"/>
                <wp:positionH relativeFrom="column">
                  <wp:posOffset>5018063</wp:posOffset>
                </wp:positionH>
                <wp:positionV relativeFrom="paragraph">
                  <wp:posOffset>1492867</wp:posOffset>
                </wp:positionV>
                <wp:extent cx="579549" cy="236971"/>
                <wp:effectExtent l="0" t="0" r="11430" b="10795"/>
                <wp:wrapNone/>
                <wp:docPr id="19727738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549" cy="23697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94E1A" id="Rectangle 18" o:spid="_x0000_s1026" style="position:absolute;margin-left:395.1pt;margin-top:117.55pt;width:45.65pt;height:18.65pt;z-index:2516797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10" behindDoc="0" locked="0" layoutInCell="1" allowOverlap="1" wp14:anchorId="6F61E387" wp14:editId="327F1064">
                <wp:simplePos x="0" y="0"/>
                <wp:positionH relativeFrom="column">
                  <wp:posOffset>2280714</wp:posOffset>
                </wp:positionH>
                <wp:positionV relativeFrom="paragraph">
                  <wp:posOffset>1947419</wp:posOffset>
                </wp:positionV>
                <wp:extent cx="385846" cy="89855"/>
                <wp:effectExtent l="0" t="0" r="14605" b="24765"/>
                <wp:wrapNone/>
                <wp:docPr id="43816318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846" cy="898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ABD63" id="Rectangle 18" o:spid="_x0000_s1026" style="position:absolute;margin-left:179.6pt;margin-top:153.35pt;width:30.4pt;height:7.1pt;z-index:2516695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8" behindDoc="0" locked="0" layoutInCell="1" allowOverlap="1" wp14:anchorId="208BE5C4" wp14:editId="625C449D">
                <wp:simplePos x="0" y="0"/>
                <wp:positionH relativeFrom="column">
                  <wp:posOffset>2279838</wp:posOffset>
                </wp:positionH>
                <wp:positionV relativeFrom="paragraph">
                  <wp:posOffset>1486352</wp:posOffset>
                </wp:positionV>
                <wp:extent cx="339090" cy="83820"/>
                <wp:effectExtent l="0" t="0" r="22860" b="11430"/>
                <wp:wrapNone/>
                <wp:docPr id="85838520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" cy="838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DE73F4" id="Rectangle 18" o:spid="_x0000_s1026" style="position:absolute;margin-left:179.5pt;margin-top:117.05pt;width:26.7pt;height:6.6pt;z-index:251671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" fillcolor="black [3213]" strokecolor="black [3213]" strokeweight="1pt"/>
            </w:pict>
          </mc:Fallback>
        </mc:AlternateContent>
      </w:r>
      <w:r w:rsidR="00755E02" w:rsidRPr="004E1862">
        <w:drawing>
          <wp:inline distT="0" distB="0" distL="0" distR="0" wp14:anchorId="692D9192" wp14:editId="143673DF">
            <wp:extent cx="5369560" cy="2592431"/>
            <wp:effectExtent l="0" t="0" r="2540" b="0"/>
            <wp:docPr id="1243931474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31474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8441" cy="25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680B" w14:textId="5E2F07D3" w:rsidR="00755E02" w:rsidRDefault="00755E02" w:rsidP="00755E02">
      <w:pPr>
        <w:pStyle w:val="Instructions"/>
        <w:numPr>
          <w:ilvl w:val="0"/>
          <w:numId w:val="0"/>
        </w:numPr>
        <w:ind w:left="720" w:hanging="360"/>
      </w:pPr>
    </w:p>
    <w:p w14:paraId="18A45D03" w14:textId="49C4B7EB" w:rsidR="00755E02" w:rsidRDefault="00755E02" w:rsidP="00755E02">
      <w:pPr>
        <w:pStyle w:val="Instructions"/>
        <w:numPr>
          <w:ilvl w:val="0"/>
          <w:numId w:val="0"/>
        </w:numPr>
        <w:ind w:left="720" w:hanging="360"/>
      </w:pPr>
    </w:p>
    <w:p w14:paraId="03BB903A" w14:textId="34ABB265" w:rsidR="008E1C9C" w:rsidRDefault="00755E02" w:rsidP="008E1C9C">
      <w:pPr>
        <w:pStyle w:val="SousPart"/>
      </w:pPr>
      <w:r>
        <w:t>Catégorisation du ticket</w:t>
      </w:r>
    </w:p>
    <w:p w14:paraId="36B8ACE3" w14:textId="77777777" w:rsidR="008E1C9C" w:rsidRDefault="008E1C9C" w:rsidP="004043EF"/>
    <w:p w14:paraId="4D3E9822" w14:textId="1E6E7E67" w:rsidR="008E1C9C" w:rsidRDefault="00133D24" w:rsidP="004043EF">
      <w:r>
        <w:t>Une fois le ticket créé, nous</w:t>
      </w:r>
      <w:r w:rsidR="00E53E3D">
        <w:t xml:space="preserve"> structurons l’information pour en faciliter le suivi : la date d’ouverture assure la traçabilité ; le type </w:t>
      </w:r>
      <w:r w:rsidR="00AE2F7E">
        <w:t>(demande/incident) et la catégorie cadrent le périmètre ; le statut reflète l’avancement (</w:t>
      </w:r>
      <w:r w:rsidR="00AE2F7E">
        <w:rPr>
          <w:i/>
          <w:iCs/>
        </w:rPr>
        <w:t>En cours, En attente, Clos</w:t>
      </w:r>
      <w:r w:rsidR="00AB0121">
        <w:t>). La source (</w:t>
      </w:r>
      <w:r w:rsidR="00AB0121">
        <w:rPr>
          <w:i/>
          <w:iCs/>
        </w:rPr>
        <w:t>Comptoir, Mail</w:t>
      </w:r>
      <w:r w:rsidR="00AB0121">
        <w:t xml:space="preserve">) </w:t>
      </w:r>
      <w:r w:rsidR="00C6401A">
        <w:t>identifie le canal d’entrée. L’avancement et l’impact qualifient la criticité et alimentent la priorité</w:t>
      </w:r>
      <w:r w:rsidR="00000F34">
        <w:t xml:space="preserve">. Enfin, nous enregistrons le lieu, le demandeur et procédons à l’attribution au technicien </w:t>
      </w:r>
      <w:r w:rsidR="00515471">
        <w:t>ou à l’équipe concernée.</w:t>
      </w:r>
    </w:p>
    <w:p w14:paraId="23397E70" w14:textId="6008B2D9" w:rsidR="00755E02" w:rsidRDefault="00755E02" w:rsidP="00755E02">
      <w:pPr>
        <w:pStyle w:val="Instructions"/>
        <w:numPr>
          <w:ilvl w:val="0"/>
          <w:numId w:val="0"/>
        </w:numPr>
        <w:ind w:left="720" w:hanging="360"/>
      </w:pPr>
    </w:p>
    <w:p w14:paraId="726C0064" w14:textId="33E58C07" w:rsidR="00063B87" w:rsidRDefault="002C5306" w:rsidP="003D4BF5">
      <w:pPr>
        <w:pStyle w:val="Instructions"/>
        <w:numPr>
          <w:ilvl w:val="0"/>
          <w:numId w:val="0"/>
        </w:numPr>
        <w:ind w:left="720" w:hanging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22" behindDoc="0" locked="0" layoutInCell="1" allowOverlap="1" wp14:anchorId="0839C874" wp14:editId="44CE7011">
                <wp:simplePos x="0" y="0"/>
                <wp:positionH relativeFrom="column">
                  <wp:posOffset>539750</wp:posOffset>
                </wp:positionH>
                <wp:positionV relativeFrom="paragraph">
                  <wp:posOffset>2392045</wp:posOffset>
                </wp:positionV>
                <wp:extent cx="2762250" cy="330200"/>
                <wp:effectExtent l="0" t="0" r="19050" b="12700"/>
                <wp:wrapNone/>
                <wp:docPr id="36447565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330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2D7871" id="Rectangle 19" o:spid="_x0000_s1026" style="position:absolute;margin-left:42.5pt;margin-top:188.35pt;width:217.5pt;height:26pt;z-index:25168282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74" behindDoc="0" locked="0" layoutInCell="1" allowOverlap="1" wp14:anchorId="7D0F4AF2" wp14:editId="6E0BE2EB">
                <wp:simplePos x="0" y="0"/>
                <wp:positionH relativeFrom="column">
                  <wp:posOffset>485140</wp:posOffset>
                </wp:positionH>
                <wp:positionV relativeFrom="paragraph">
                  <wp:posOffset>887095</wp:posOffset>
                </wp:positionV>
                <wp:extent cx="2133600" cy="330200"/>
                <wp:effectExtent l="0" t="0" r="19050" b="12700"/>
                <wp:wrapNone/>
                <wp:docPr id="152908825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30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62D9C" id="Rectangle 19" o:spid="_x0000_s1026" style="position:absolute;margin-left:38.2pt;margin-top:69.85pt;width:168pt;height:26pt;z-index:2516807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" fillcolor="black [3213]" strokecolor="black [3213]" strokeweight="1pt"/>
            </w:pict>
          </mc:Fallback>
        </mc:AlternateContent>
      </w:r>
      <w:r w:rsidR="003D4BF5" w:rsidRPr="003D4BF5">
        <w:drawing>
          <wp:inline distT="0" distB="0" distL="0" distR="0" wp14:anchorId="363CBBB3" wp14:editId="49F7C6B0">
            <wp:extent cx="4096322" cy="2657846"/>
            <wp:effectExtent l="0" t="0" r="0" b="9525"/>
            <wp:docPr id="57778648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648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BF5" w:rsidRPr="003D4BF5">
        <w:drawing>
          <wp:inline distT="0" distB="0" distL="0" distR="0" wp14:anchorId="43F7B93E" wp14:editId="5316AE51">
            <wp:extent cx="2075420" cy="2762250"/>
            <wp:effectExtent l="0" t="0" r="1270" b="0"/>
            <wp:docPr id="9845848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848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8818" cy="276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B563" w14:textId="5F1EBEB8" w:rsidR="00240DE4" w:rsidRDefault="00240DE4" w:rsidP="00A41D83">
      <w:pPr>
        <w:pStyle w:val="Instructions"/>
        <w:numPr>
          <w:ilvl w:val="0"/>
          <w:numId w:val="0"/>
        </w:numPr>
      </w:pPr>
    </w:p>
    <w:p w14:paraId="335C0E9B" w14:textId="77777777" w:rsidR="00240DE4" w:rsidRDefault="00240DE4" w:rsidP="0031772D">
      <w:pPr>
        <w:pStyle w:val="Instructions"/>
        <w:numPr>
          <w:ilvl w:val="0"/>
          <w:numId w:val="0"/>
        </w:numPr>
        <w:ind w:left="720" w:hanging="360"/>
        <w:jc w:val="center"/>
      </w:pPr>
    </w:p>
    <w:p w14:paraId="17C04332" w14:textId="3119C123" w:rsidR="00BA7E93" w:rsidRDefault="00861D07" w:rsidP="00F773D7">
      <w:pPr>
        <w:pStyle w:val="Instructions"/>
        <w:numPr>
          <w:ilvl w:val="0"/>
          <w:numId w:val="0"/>
        </w:numPr>
      </w:pPr>
      <w:r w:rsidRPr="0083614C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1CB8B53" wp14:editId="67F8B2BD">
                <wp:simplePos x="0" y="0"/>
                <wp:positionH relativeFrom="column">
                  <wp:posOffset>7439025</wp:posOffset>
                </wp:positionH>
                <wp:positionV relativeFrom="paragraph">
                  <wp:posOffset>2733675</wp:posOffset>
                </wp:positionV>
                <wp:extent cx="409575" cy="257175"/>
                <wp:effectExtent l="0" t="0" r="28575" b="28575"/>
                <wp:wrapNone/>
                <wp:docPr id="42" name="El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571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C4CA36" id="Ellipse 42" o:spid="_x0000_s1026" style="position:absolute;margin-left:585.75pt;margin-top:215.25pt;width:32.25pt;height:20.2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" filled="f" strokecolor="red" strokeweight="1.5pt">
                <v:stroke joinstyle="miter"/>
              </v:oval>
            </w:pict>
          </mc:Fallback>
        </mc:AlternateContent>
      </w:r>
    </w:p>
    <w:p w14:paraId="687B33BD" w14:textId="5D1B0DBF" w:rsidR="00234D48" w:rsidRDefault="00F773D7" w:rsidP="00BC44E3">
      <w:pPr>
        <w:pStyle w:val="SousPart"/>
      </w:pPr>
      <w:r>
        <w:lastRenderedPageBreak/>
        <w:t xml:space="preserve">Résolutiondu ticket </w:t>
      </w:r>
    </w:p>
    <w:p w14:paraId="337FD922" w14:textId="77777777" w:rsidR="00BC44E3" w:rsidRDefault="00BC44E3" w:rsidP="00BC44E3">
      <w:pPr>
        <w:spacing w:after="160" w:line="259" w:lineRule="auto"/>
        <w:ind w:left="360"/>
      </w:pPr>
    </w:p>
    <w:p w14:paraId="2D678B9E" w14:textId="2323BAF7" w:rsidR="00CF6760" w:rsidRDefault="00CF6760" w:rsidP="00F63CD0">
      <w:r>
        <w:t>P</w:t>
      </w:r>
      <w:r w:rsidRPr="00CF6760">
        <w:t>our finir, une fois le ticket résolu. Il faut fermer le ticket et le demandeur a le choix d’approuver le ticket ou de le rouvrir si le ticket n’est pas résolu.</w:t>
      </w:r>
    </w:p>
    <w:p w14:paraId="3626EE74" w14:textId="77777777" w:rsidR="00CF6760" w:rsidRDefault="00CF6760" w:rsidP="00CF6760">
      <w:pPr>
        <w:pStyle w:val="Puces"/>
        <w:numPr>
          <w:ilvl w:val="0"/>
          <w:numId w:val="0"/>
        </w:numPr>
        <w:spacing w:after="160" w:line="259" w:lineRule="auto"/>
        <w:ind w:left="720" w:hanging="360"/>
      </w:pPr>
    </w:p>
    <w:p w14:paraId="46FA3310" w14:textId="2577DD4C" w:rsidR="00CF6760" w:rsidRDefault="00F63CD0" w:rsidP="00F63CD0">
      <w:pPr>
        <w:pStyle w:val="Puces"/>
        <w:numPr>
          <w:ilvl w:val="0"/>
          <w:numId w:val="0"/>
        </w:numPr>
        <w:spacing w:after="160" w:line="259" w:lineRule="auto"/>
        <w:ind w:left="720" w:hanging="360"/>
        <w:jc w:val="center"/>
      </w:pPr>
      <w:r w:rsidRPr="00F63CD0">
        <w:drawing>
          <wp:inline distT="0" distB="0" distL="0" distR="0" wp14:anchorId="027177B1" wp14:editId="5850FD5A">
            <wp:extent cx="4696460" cy="2766002"/>
            <wp:effectExtent l="0" t="0" r="0" b="0"/>
            <wp:docPr id="1703362592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62592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0124" cy="277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CEB5" w14:textId="56673FD8" w:rsidR="00CF6760" w:rsidRPr="0083614C" w:rsidRDefault="00DA7A9F" w:rsidP="00CF6760">
      <w:pPr>
        <w:pStyle w:val="GrandePartie"/>
        <w:numPr>
          <w:ilvl w:val="0"/>
          <w:numId w:val="0"/>
        </w:numPr>
        <w:ind w:firstLine="360"/>
      </w:pPr>
      <w:r>
        <w:t xml:space="preserve">II. </w:t>
      </w:r>
      <w:r w:rsidR="00CF6760" w:rsidRPr="0083614C">
        <w:t>e</w:t>
      </w:r>
      <w:r w:rsidR="00CF6760">
        <w:t>xemple de ticket</w:t>
      </w:r>
    </w:p>
    <w:p w14:paraId="30511B4B" w14:textId="77777777" w:rsidR="00CF6760" w:rsidRDefault="00CF6760" w:rsidP="00CF6760">
      <w:pPr>
        <w:pStyle w:val="Puces"/>
        <w:numPr>
          <w:ilvl w:val="0"/>
          <w:numId w:val="0"/>
        </w:numPr>
        <w:spacing w:after="160" w:line="259" w:lineRule="auto"/>
        <w:ind w:left="720" w:hanging="360"/>
      </w:pPr>
    </w:p>
    <w:p w14:paraId="3FD96ED9" w14:textId="34C2FE00" w:rsidR="00CF6760" w:rsidRDefault="004A470D" w:rsidP="00F63CD0">
      <w:r>
        <w:t>On commence par catégoriser le ticket</w:t>
      </w:r>
      <w:r w:rsidR="00792C45">
        <w:t>.</w:t>
      </w:r>
      <w:r w:rsidR="00041321">
        <w:t xml:space="preserve"> En prenant en compte tout les informations données par l’utilisateur. Ici l’utilisateur demande à accéder à un site dont il n’a pas les droits.</w:t>
      </w:r>
    </w:p>
    <w:p w14:paraId="43BB15EC" w14:textId="77777777" w:rsidR="004A470D" w:rsidRDefault="004A470D" w:rsidP="00F63CD0"/>
    <w:p w14:paraId="4025E1DD" w14:textId="05976B72" w:rsidR="00A0716D" w:rsidRDefault="009F55FC" w:rsidP="00A0716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94" behindDoc="0" locked="0" layoutInCell="1" allowOverlap="1" wp14:anchorId="52C9B0AC" wp14:editId="765C21B4">
                <wp:simplePos x="0" y="0"/>
                <wp:positionH relativeFrom="column">
                  <wp:posOffset>4521835</wp:posOffset>
                </wp:positionH>
                <wp:positionV relativeFrom="paragraph">
                  <wp:posOffset>2913380</wp:posOffset>
                </wp:positionV>
                <wp:extent cx="763675" cy="90435"/>
                <wp:effectExtent l="0" t="0" r="17780" b="24130"/>
                <wp:wrapNone/>
                <wp:docPr id="5873560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675" cy="904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35158" id="Rectangle 20" o:spid="_x0000_s1026" style="position:absolute;margin-left:356.05pt;margin-top:229.4pt;width:60.15pt;height:7.1pt;z-index:2516858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8" behindDoc="0" locked="0" layoutInCell="1" allowOverlap="1" wp14:anchorId="4B60C4F9" wp14:editId="78FE1A04">
                <wp:simplePos x="0" y="0"/>
                <wp:positionH relativeFrom="column">
                  <wp:posOffset>1905511</wp:posOffset>
                </wp:positionH>
                <wp:positionV relativeFrom="paragraph">
                  <wp:posOffset>1818413</wp:posOffset>
                </wp:positionV>
                <wp:extent cx="693472" cy="128875"/>
                <wp:effectExtent l="0" t="0" r="11430" b="24130"/>
                <wp:wrapNone/>
                <wp:docPr id="101869250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72" cy="1288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E59EE" id="Rectangle 20" o:spid="_x0000_s1026" style="position:absolute;margin-left:150.05pt;margin-top:143.2pt;width:54.6pt;height:10.15pt;z-index:2516920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" fillcolor="black [3213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90" behindDoc="0" locked="0" layoutInCell="1" allowOverlap="1" wp14:anchorId="418D4824" wp14:editId="3BDE731A">
                <wp:simplePos x="0" y="0"/>
                <wp:positionH relativeFrom="column">
                  <wp:posOffset>1865621</wp:posOffset>
                </wp:positionH>
                <wp:positionV relativeFrom="paragraph">
                  <wp:posOffset>1391899</wp:posOffset>
                </wp:positionV>
                <wp:extent cx="555165" cy="52163"/>
                <wp:effectExtent l="0" t="0" r="16510" b="24130"/>
                <wp:wrapNone/>
                <wp:docPr id="117016591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65" cy="5216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6F26A" id="Rectangle 20" o:spid="_x0000_s1026" style="position:absolute;margin-left:146.9pt;margin-top:109.6pt;width:43.7pt;height:4.1pt;z-index:2516899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" fillcolor="black [3213]" strokecolor="black [3213]" strokeweight="1pt"/>
            </w:pict>
          </mc:Fallback>
        </mc:AlternateContent>
      </w:r>
      <w:r w:rsidR="00041321">
        <w:rPr>
          <w:noProof/>
        </w:rPr>
        <mc:AlternateContent>
          <mc:Choice Requires="wps">
            <w:drawing>
              <wp:anchor distT="0" distB="0" distL="114300" distR="114300" simplePos="0" relativeHeight="251687942" behindDoc="0" locked="0" layoutInCell="1" allowOverlap="1" wp14:anchorId="58C92761" wp14:editId="60F07294">
                <wp:simplePos x="0" y="0"/>
                <wp:positionH relativeFrom="column">
                  <wp:posOffset>1527349</wp:posOffset>
                </wp:positionH>
                <wp:positionV relativeFrom="paragraph">
                  <wp:posOffset>335202</wp:posOffset>
                </wp:positionV>
                <wp:extent cx="406959" cy="90435"/>
                <wp:effectExtent l="0" t="0" r="12700" b="24130"/>
                <wp:wrapNone/>
                <wp:docPr id="148520884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959" cy="904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A6A93" id="Rectangle 20" o:spid="_x0000_s1026" style="position:absolute;margin-left:120.25pt;margin-top:26.4pt;width:32.05pt;height:7.1pt;z-index:2516879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" fillcolor="black [3213]" strokecolor="black [3213]" strokeweight="1pt"/>
            </w:pict>
          </mc:Fallback>
        </mc:AlternateContent>
      </w:r>
      <w:r w:rsidR="00041321">
        <w:rPr>
          <w:noProof/>
        </w:rPr>
        <mc:AlternateContent>
          <mc:Choice Requires="wps">
            <w:drawing>
              <wp:anchor distT="0" distB="0" distL="114300" distR="114300" simplePos="0" relativeHeight="251683846" behindDoc="0" locked="0" layoutInCell="1" allowOverlap="1" wp14:anchorId="5165A4CD" wp14:editId="14E287AC">
                <wp:simplePos x="0" y="0"/>
                <wp:positionH relativeFrom="column">
                  <wp:posOffset>1065125</wp:posOffset>
                </wp:positionH>
                <wp:positionV relativeFrom="paragraph">
                  <wp:posOffset>2681493</wp:posOffset>
                </wp:positionV>
                <wp:extent cx="1205802" cy="65315"/>
                <wp:effectExtent l="0" t="0" r="13970" b="11430"/>
                <wp:wrapNone/>
                <wp:docPr id="94550475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802" cy="653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AB12A" id="Rectangle 20" o:spid="_x0000_s1026" style="position:absolute;margin-left:83.85pt;margin-top:211.15pt;width:94.95pt;height:5.15pt;z-index:2516838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" fillcolor="black [3213]" strokecolor="black [3213]" strokeweight="1pt"/>
            </w:pict>
          </mc:Fallback>
        </mc:AlternateContent>
      </w:r>
      <w:r w:rsidR="00A0716D" w:rsidRPr="00A0716D">
        <w:drawing>
          <wp:inline distT="0" distB="0" distL="0" distR="0" wp14:anchorId="39480556" wp14:editId="0FFE860B">
            <wp:extent cx="5968412" cy="3054350"/>
            <wp:effectExtent l="0" t="0" r="0" b="0"/>
            <wp:docPr id="100017346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346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2049" cy="306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D015" w14:textId="5B131DED" w:rsidR="004A470D" w:rsidRDefault="004A470D" w:rsidP="00A0716D">
      <w:pPr>
        <w:jc w:val="center"/>
      </w:pPr>
    </w:p>
    <w:p w14:paraId="751F9A2C" w14:textId="77777777" w:rsidR="009F55FC" w:rsidRDefault="009F55FC" w:rsidP="00A0716D">
      <w:pPr>
        <w:jc w:val="center"/>
      </w:pPr>
    </w:p>
    <w:p w14:paraId="06C06DBE" w14:textId="77777777" w:rsidR="009F55FC" w:rsidRDefault="009F55FC" w:rsidP="00A0716D">
      <w:pPr>
        <w:jc w:val="center"/>
      </w:pPr>
    </w:p>
    <w:p w14:paraId="460632DA" w14:textId="77777777" w:rsidR="009F55FC" w:rsidRDefault="009F55FC" w:rsidP="00A0716D">
      <w:pPr>
        <w:jc w:val="center"/>
      </w:pPr>
    </w:p>
    <w:p w14:paraId="1A530478" w14:textId="77777777" w:rsidR="009F55FC" w:rsidRDefault="009F55FC" w:rsidP="00A0716D">
      <w:pPr>
        <w:jc w:val="center"/>
      </w:pPr>
    </w:p>
    <w:p w14:paraId="73544697" w14:textId="77777777" w:rsidR="009F55FC" w:rsidRDefault="009F55FC" w:rsidP="00A0716D">
      <w:pPr>
        <w:jc w:val="center"/>
      </w:pPr>
    </w:p>
    <w:p w14:paraId="3C8F28ED" w14:textId="24812613" w:rsidR="009F55FC" w:rsidRDefault="00CA1D2F" w:rsidP="009F55FC">
      <w:r>
        <w:lastRenderedPageBreak/>
        <w:t xml:space="preserve">Lorsque le ticket est résolu, on </w:t>
      </w:r>
      <w:r w:rsidR="00A50C5A">
        <w:t xml:space="preserve">ferme le ticket (l’utilisateur </w:t>
      </w:r>
      <w:r w:rsidR="008D09A9">
        <w:t>a une semaine pour rouvrir le ticket s’il n’est pas résolu.</w:t>
      </w:r>
    </w:p>
    <w:p w14:paraId="559DC424" w14:textId="77777777" w:rsidR="00B0373B" w:rsidRDefault="00B0373B" w:rsidP="009F55FC"/>
    <w:p w14:paraId="1874468F" w14:textId="2595399F" w:rsidR="00B0373B" w:rsidRDefault="00B0373B" w:rsidP="00C313D5">
      <w:pPr>
        <w:jc w:val="center"/>
      </w:pPr>
      <w:r w:rsidRPr="00B0373B">
        <w:drawing>
          <wp:inline distT="0" distB="0" distL="0" distR="0" wp14:anchorId="52C5688A" wp14:editId="1C668B00">
            <wp:extent cx="6645910" cy="1247140"/>
            <wp:effectExtent l="0" t="0" r="2540" b="0"/>
            <wp:docPr id="1375856225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56225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B1F8" w14:textId="68D05C01" w:rsidR="004A470D" w:rsidRPr="0083614C" w:rsidRDefault="00B0373B" w:rsidP="00A0716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6" behindDoc="0" locked="0" layoutInCell="1" allowOverlap="1" wp14:anchorId="7D4ED336" wp14:editId="3A093680">
                <wp:simplePos x="0" y="0"/>
                <wp:positionH relativeFrom="column">
                  <wp:posOffset>3155210</wp:posOffset>
                </wp:positionH>
                <wp:positionV relativeFrom="paragraph">
                  <wp:posOffset>163191</wp:posOffset>
                </wp:positionV>
                <wp:extent cx="847082" cy="145855"/>
                <wp:effectExtent l="0" t="0" r="10795" b="26035"/>
                <wp:wrapNone/>
                <wp:docPr id="167287782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082" cy="1458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EAFA1" id="Rectangle 20" o:spid="_x0000_s1026" style="position:absolute;margin-left:248.45pt;margin-top:12.85pt;width:66.7pt;height:11.5pt;z-index:2516940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" fillcolor="black [3213]" strokecolor="black [3213]" strokeweight="1pt"/>
            </w:pict>
          </mc:Fallback>
        </mc:AlternateContent>
      </w:r>
      <w:r w:rsidRPr="00B0373B">
        <w:drawing>
          <wp:inline distT="0" distB="0" distL="0" distR="0" wp14:anchorId="7E035CC3" wp14:editId="4EFCD6A3">
            <wp:extent cx="5601482" cy="971686"/>
            <wp:effectExtent l="0" t="0" r="0" b="0"/>
            <wp:docPr id="339343621" name="Image 1" descr="Une image contenant texte, capture d’écran, Police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43621" name="Image 1" descr="Une image contenant texte, capture d’écran, Police, Logiciel multimédia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70D" w:rsidRPr="0083614C" w:rsidSect="001E4C61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720" w:right="720" w:bottom="720" w:left="720" w:header="567" w:footer="567" w:gutter="0"/>
      <w:cols w:space="82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A1B2E" w14:textId="77777777" w:rsidR="00D967E1" w:rsidRDefault="00D967E1" w:rsidP="00D30D7E">
      <w:r>
        <w:separator/>
      </w:r>
    </w:p>
  </w:endnote>
  <w:endnote w:type="continuationSeparator" w:id="0">
    <w:p w14:paraId="45619261" w14:textId="77777777" w:rsidR="00D967E1" w:rsidRDefault="00D967E1" w:rsidP="00D30D7E">
      <w:r>
        <w:continuationSeparator/>
      </w:r>
    </w:p>
  </w:endnote>
  <w:endnote w:type="continuationNotice" w:id="1">
    <w:p w14:paraId="726B68D8" w14:textId="77777777" w:rsidR="00D967E1" w:rsidRDefault="00D967E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+mj-ea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ex New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357D4" w14:textId="77777777" w:rsidR="00A02C60" w:rsidRPr="00A213C9" w:rsidRDefault="00A02C60" w:rsidP="00A213C9">
    <w:pPr>
      <w:spacing w:line="240" w:lineRule="auto"/>
      <w:rPr>
        <w:sz w:val="20"/>
      </w:rPr>
    </w:pPr>
    <w:r w:rsidRPr="00A213C9">
      <w:rPr>
        <w:noProof/>
        <w:sz w:val="20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079BE85E" wp14:editId="032E0A9F">
              <wp:simplePos x="0" y="0"/>
              <wp:positionH relativeFrom="margin">
                <wp:align>center</wp:align>
              </wp:positionH>
              <wp:positionV relativeFrom="paragraph">
                <wp:posOffset>27940</wp:posOffset>
              </wp:positionV>
              <wp:extent cx="1639508" cy="329282"/>
              <wp:effectExtent l="0" t="0" r="0" b="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9508" cy="329282"/>
                        <a:chOff x="0" y="0"/>
                        <a:chExt cx="1639508" cy="329282"/>
                      </a:xfrm>
                    </wpg:grpSpPr>
                    <wpg:grpSp>
                      <wpg:cNvPr id="10" name="Groupe 143"/>
                      <wpg:cNvGrpSpPr/>
                      <wpg:grpSpPr>
                        <a:xfrm>
                          <a:off x="0" y="0"/>
                          <a:ext cx="1639508" cy="329282"/>
                          <a:chOff x="0" y="0"/>
                          <a:chExt cx="2646691" cy="396791"/>
                        </a:xfrm>
                      </wpg:grpSpPr>
                      <wps:wsp>
                        <wps:cNvPr id="2" name="Rectangle à coins arrondis 61"/>
                        <wps:cNvSpPr/>
                        <wps:spPr>
                          <a:xfrm>
                            <a:off x="0" y="13361"/>
                            <a:ext cx="2646691" cy="38227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C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Lune 18"/>
                        <wps:cNvSpPr/>
                        <wps:spPr>
                          <a:xfrm rot="12600000">
                            <a:off x="2417457" y="109137"/>
                            <a:ext cx="147057" cy="287654"/>
                          </a:xfrm>
                          <a:prstGeom prst="moon">
                            <a:avLst>
                              <a:gd name="adj" fmla="val 310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Lune 19"/>
                        <wps:cNvSpPr/>
                        <wps:spPr>
                          <a:xfrm rot="1800000">
                            <a:off x="85253" y="0"/>
                            <a:ext cx="147057" cy="287654"/>
                          </a:xfrm>
                          <a:prstGeom prst="moon">
                            <a:avLst>
                              <a:gd name="adj" fmla="val 310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grpSp>
                    <wps:wsp>
                      <wps:cNvPr id="20" name="Zone de texte 20"/>
                      <wps:cNvSpPr txBox="1"/>
                      <wps:spPr>
                        <a:xfrm>
                          <a:off x="28575" y="9525"/>
                          <a:ext cx="15811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462B4" w14:textId="4DB65D4D" w:rsidR="00A02C60" w:rsidRPr="00022187" w:rsidRDefault="00A02C60" w:rsidP="00022187">
                            <w:pPr>
                              <w:jc w:val="center"/>
                              <w:rPr>
                                <w:rFonts w:ascii="Impact" w:hAnsi="Impact"/>
                                <w:color w:val="ED1B2D"/>
                              </w:rPr>
                            </w:pPr>
                            <w:r w:rsidRPr="00022187">
                              <w:rPr>
                                <w:rFonts w:ascii="Impact" w:hAnsi="Impact"/>
                                <w:color w:val="ED1B2D"/>
                              </w:rPr>
                              <w:t xml:space="preserve">PAGE 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begin"/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instrText>PAGE  \* Arabic  \* MERGEFORMAT</w:instrTex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separate"/>
                            </w:r>
                            <w:r w:rsidR="004A5D6C">
                              <w:rPr>
                                <w:rFonts w:ascii="Impact" w:hAnsi="Impact"/>
                                <w:bCs/>
                                <w:noProof/>
                                <w:color w:val="ED1B2D"/>
                              </w:rPr>
                              <w:t>7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end"/>
                            </w:r>
                            <w:r w:rsidRPr="00022187">
                              <w:rPr>
                                <w:rFonts w:ascii="Impact" w:hAnsi="Impact"/>
                                <w:color w:val="ED1B2D"/>
                              </w:rPr>
                              <w:t xml:space="preserve"> SUR 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begin"/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instrText>NUMPAGES  \* Arabic  \* MERGEFORMAT</w:instrTex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separate"/>
                            </w:r>
                            <w:r w:rsidR="004A5D6C">
                              <w:rPr>
                                <w:rFonts w:ascii="Impact" w:hAnsi="Impact"/>
                                <w:bCs/>
                                <w:noProof/>
                                <w:color w:val="ED1B2D"/>
                              </w:rPr>
                              <w:t>7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9BE85E" id="Groupe 9" o:spid="_x0000_s1027" style="position:absolute;margin-left:0;margin-top:2.2pt;width:129.1pt;height:25.95pt;z-index:251658241;mso-position-horizontal:center;mso-position-horizontal-relative:margin" coordsize="16395,3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">
              <v:group id="Groupe 143" o:spid="_x0000_s1028" style="position:absolute;width:16395;height:3292" coordsize="26466,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oundrect id="Rectangle à coins arrondis 61" o:spid="_x0000_s1029" style="position:absolute;top:133;width:26466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" fillcolor="#fcc000" stroked="f" strokeweight="1pt">
                  <v:stroke joinstyle="miter"/>
                </v:roundrect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ne 18" o:spid="_x0000_s1030" type="#_x0000_t184" style="position:absolute;left:24174;top:1091;width:1471;height:2876;rotation:-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" adj="6698" fillcolor="white [3212]" stroked="f" strokeweight="1pt"/>
                <v:shape id="Lune 19" o:spid="_x0000_s1031" type="#_x0000_t184" style="position:absolute;left:852;width:1471;height:2876;rotation: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" adj="6698" fillcolor="white [3212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32" type="#_x0000_t202" style="position:absolute;left:285;top:95;width:1581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" filled="f" stroked="f" strokeweight=".5pt">
                <v:textbox>
                  <w:txbxContent>
                    <w:p w14:paraId="314462B4" w14:textId="4DB65D4D" w:rsidR="00A02C60" w:rsidRPr="00022187" w:rsidRDefault="00A02C60" w:rsidP="00022187">
                      <w:pPr>
                        <w:jc w:val="center"/>
                        <w:rPr>
                          <w:rFonts w:ascii="Impact" w:hAnsi="Impact"/>
                          <w:color w:val="ED1B2D"/>
                        </w:rPr>
                      </w:pPr>
                      <w:r w:rsidRPr="00022187">
                        <w:rPr>
                          <w:rFonts w:ascii="Impact" w:hAnsi="Impact"/>
                          <w:color w:val="ED1B2D"/>
                        </w:rPr>
                        <w:t xml:space="preserve">PAGE 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begin"/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instrText>PAGE  \* Arabic  \* MERGEFORMAT</w:instrTex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separate"/>
                      </w:r>
                      <w:r w:rsidR="004A5D6C">
                        <w:rPr>
                          <w:rFonts w:ascii="Impact" w:hAnsi="Impact"/>
                          <w:bCs/>
                          <w:noProof/>
                          <w:color w:val="ED1B2D"/>
                        </w:rPr>
                        <w:t>7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end"/>
                      </w:r>
                      <w:r w:rsidRPr="00022187">
                        <w:rPr>
                          <w:rFonts w:ascii="Impact" w:hAnsi="Impact"/>
                          <w:color w:val="ED1B2D"/>
                        </w:rPr>
                        <w:t xml:space="preserve"> SUR 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begin"/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instrText>NUMPAGES  \* Arabic  \* MERGEFORMAT</w:instrTex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separate"/>
                      </w:r>
                      <w:r w:rsidR="004A5D6C">
                        <w:rPr>
                          <w:rFonts w:ascii="Impact" w:hAnsi="Impact"/>
                          <w:bCs/>
                          <w:noProof/>
                          <w:color w:val="ED1B2D"/>
                        </w:rPr>
                        <w:t>7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end"/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0FF9" w14:textId="77777777" w:rsidR="00A02C60" w:rsidRPr="00125AE3" w:rsidRDefault="00A02C60" w:rsidP="003C4D54">
    <w:pPr>
      <w:pStyle w:val="PieddePage0"/>
      <w:jc w:val="left"/>
    </w:pPr>
    <w:r>
      <mc:AlternateContent>
        <mc:Choice Requires="wpg">
          <w:drawing>
            <wp:anchor distT="0" distB="0" distL="114300" distR="114300" simplePos="0" relativeHeight="251658240" behindDoc="0" locked="0" layoutInCell="1" allowOverlap="1" wp14:anchorId="0BC9E2E1" wp14:editId="5B118BBB">
              <wp:simplePos x="0" y="0"/>
              <wp:positionH relativeFrom="column">
                <wp:posOffset>2505075</wp:posOffset>
              </wp:positionH>
              <wp:positionV relativeFrom="paragraph">
                <wp:posOffset>36830</wp:posOffset>
              </wp:positionV>
              <wp:extent cx="1639508" cy="329282"/>
              <wp:effectExtent l="0" t="0" r="0" b="0"/>
              <wp:wrapNone/>
              <wp:docPr id="7" name="Groupe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9508" cy="329282"/>
                        <a:chOff x="0" y="0"/>
                        <a:chExt cx="1639508" cy="329282"/>
                      </a:xfrm>
                    </wpg:grpSpPr>
                    <wpg:grpSp>
                      <wpg:cNvPr id="144" name="Groupe 143"/>
                      <wpg:cNvGrpSpPr/>
                      <wpg:grpSpPr>
                        <a:xfrm>
                          <a:off x="0" y="0"/>
                          <a:ext cx="1639508" cy="329282"/>
                          <a:chOff x="0" y="0"/>
                          <a:chExt cx="2646691" cy="396791"/>
                        </a:xfrm>
                      </wpg:grpSpPr>
                      <wps:wsp>
                        <wps:cNvPr id="3" name="Rectangle à coins arrondis 61"/>
                        <wps:cNvSpPr/>
                        <wps:spPr>
                          <a:xfrm>
                            <a:off x="0" y="13361"/>
                            <a:ext cx="2646691" cy="38227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C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Lune 3"/>
                        <wps:cNvSpPr/>
                        <wps:spPr>
                          <a:xfrm rot="12600000">
                            <a:off x="2417457" y="109137"/>
                            <a:ext cx="147057" cy="287654"/>
                          </a:xfrm>
                          <a:prstGeom prst="moon">
                            <a:avLst>
                              <a:gd name="adj" fmla="val 310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" name="Lune 4"/>
                        <wps:cNvSpPr/>
                        <wps:spPr>
                          <a:xfrm rot="1800000">
                            <a:off x="85253" y="0"/>
                            <a:ext cx="147057" cy="287654"/>
                          </a:xfrm>
                          <a:prstGeom prst="moon">
                            <a:avLst>
                              <a:gd name="adj" fmla="val 3101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grpSp>
                    <wps:wsp>
                      <wps:cNvPr id="32" name="Zone de texte 5"/>
                      <wps:cNvSpPr txBox="1"/>
                      <wps:spPr>
                        <a:xfrm>
                          <a:off x="28575" y="9525"/>
                          <a:ext cx="15811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6080E" w14:textId="1BD7E2CF" w:rsidR="00A02C60" w:rsidRPr="00022187" w:rsidRDefault="00A02C60" w:rsidP="00022187">
                            <w:pPr>
                              <w:jc w:val="center"/>
                              <w:rPr>
                                <w:rFonts w:ascii="Impact" w:hAnsi="Impact"/>
                                <w:color w:val="ED1B2D"/>
                              </w:rPr>
                            </w:pPr>
                            <w:r w:rsidRPr="00022187">
                              <w:rPr>
                                <w:rFonts w:ascii="Impact" w:hAnsi="Impact"/>
                                <w:color w:val="ED1B2D"/>
                              </w:rPr>
                              <w:t xml:space="preserve">PAGE 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begin"/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instrText>PAGE  \* Arabic  \* MERGEFORMAT</w:instrTex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separate"/>
                            </w:r>
                            <w:r w:rsidR="004A5D6C">
                              <w:rPr>
                                <w:rFonts w:ascii="Impact" w:hAnsi="Impact"/>
                                <w:bCs/>
                                <w:noProof/>
                                <w:color w:val="ED1B2D"/>
                              </w:rPr>
                              <w:t>1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end"/>
                            </w:r>
                            <w:r w:rsidRPr="00022187">
                              <w:rPr>
                                <w:rFonts w:ascii="Impact" w:hAnsi="Impact"/>
                                <w:color w:val="ED1B2D"/>
                              </w:rPr>
                              <w:t xml:space="preserve"> SUR 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begin"/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instrText>NUMPAGES  \* Arabic  \* MERGEFORMAT</w:instrTex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separate"/>
                            </w:r>
                            <w:r w:rsidR="004A5D6C">
                              <w:rPr>
                                <w:rFonts w:ascii="Impact" w:hAnsi="Impact"/>
                                <w:bCs/>
                                <w:noProof/>
                                <w:color w:val="ED1B2D"/>
                              </w:rPr>
                              <w:t>7</w:t>
                            </w:r>
                            <w:r w:rsidRPr="00022187">
                              <w:rPr>
                                <w:rFonts w:ascii="Impact" w:hAnsi="Impact"/>
                                <w:bCs/>
                                <w:color w:val="ED1B2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C9E2E1" id="Groupe 7" o:spid="_x0000_s1033" style="position:absolute;margin-left:197.25pt;margin-top:2.9pt;width:129.1pt;height:25.95pt;z-index:251658240" coordsize="16395,3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">
              <v:group id="Groupe 143" o:spid="_x0000_s1034" style="position:absolute;width:16395;height:3292" coordsize="26466,3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<v:roundrect id="Rectangle à coins arrondis 61" o:spid="_x0000_s1035" style="position:absolute;top:133;width:26466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" fillcolor="#fcc000" stroked="f" strokeweight="1pt">
                  <v:stroke joinstyle="miter"/>
                </v:roundrect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ne 3" o:spid="_x0000_s1036" type="#_x0000_t184" style="position:absolute;left:24174;top:1091;width:1471;height:2876;rotation:-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" adj="6698" fillcolor="white [3212]" stroked="f" strokeweight="1pt"/>
                <v:shape id="Lune 4" o:spid="_x0000_s1037" type="#_x0000_t184" style="position:absolute;left:852;width:1471;height:2876;rotation: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" adj="6698" fillcolor="white [3212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38" type="#_x0000_t202" style="position:absolute;left:285;top:95;width:1581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" filled="f" stroked="f" strokeweight=".5pt">
                <v:textbox>
                  <w:txbxContent>
                    <w:p w14:paraId="2A66080E" w14:textId="1BD7E2CF" w:rsidR="00A02C60" w:rsidRPr="00022187" w:rsidRDefault="00A02C60" w:rsidP="00022187">
                      <w:pPr>
                        <w:jc w:val="center"/>
                        <w:rPr>
                          <w:rFonts w:ascii="Impact" w:hAnsi="Impact"/>
                          <w:color w:val="ED1B2D"/>
                        </w:rPr>
                      </w:pPr>
                      <w:r w:rsidRPr="00022187">
                        <w:rPr>
                          <w:rFonts w:ascii="Impact" w:hAnsi="Impact"/>
                          <w:color w:val="ED1B2D"/>
                        </w:rPr>
                        <w:t xml:space="preserve">PAGE 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begin"/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instrText>PAGE  \* Arabic  \* MERGEFORMAT</w:instrTex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separate"/>
                      </w:r>
                      <w:r w:rsidR="004A5D6C">
                        <w:rPr>
                          <w:rFonts w:ascii="Impact" w:hAnsi="Impact"/>
                          <w:bCs/>
                          <w:noProof/>
                          <w:color w:val="ED1B2D"/>
                        </w:rPr>
                        <w:t>1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end"/>
                      </w:r>
                      <w:r w:rsidRPr="00022187">
                        <w:rPr>
                          <w:rFonts w:ascii="Impact" w:hAnsi="Impact"/>
                          <w:color w:val="ED1B2D"/>
                        </w:rPr>
                        <w:t xml:space="preserve"> SUR 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begin"/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instrText>NUMPAGES  \* Arabic  \* MERGEFORMAT</w:instrTex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separate"/>
                      </w:r>
                      <w:r w:rsidR="004A5D6C">
                        <w:rPr>
                          <w:rFonts w:ascii="Impact" w:hAnsi="Impact"/>
                          <w:bCs/>
                          <w:noProof/>
                          <w:color w:val="ED1B2D"/>
                        </w:rPr>
                        <w:t>7</w:t>
                      </w:r>
                      <w:r w:rsidRPr="00022187">
                        <w:rPr>
                          <w:rFonts w:ascii="Impact" w:hAnsi="Impact"/>
                          <w:bCs/>
                          <w:color w:val="ED1B2D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EB595" w14:textId="77777777" w:rsidR="00D967E1" w:rsidRDefault="00D967E1" w:rsidP="00D30D7E">
      <w:r>
        <w:separator/>
      </w:r>
    </w:p>
  </w:footnote>
  <w:footnote w:type="continuationSeparator" w:id="0">
    <w:p w14:paraId="5959B974" w14:textId="77777777" w:rsidR="00D967E1" w:rsidRDefault="00D967E1" w:rsidP="00D30D7E">
      <w:r>
        <w:continuationSeparator/>
      </w:r>
    </w:p>
  </w:footnote>
  <w:footnote w:type="continuationNotice" w:id="1">
    <w:p w14:paraId="5FE2A8BD" w14:textId="77777777" w:rsidR="00D967E1" w:rsidRDefault="00D967E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A064E89" w14:paraId="7E6C6D93" w14:textId="77777777" w:rsidTr="1A064E89">
      <w:trPr>
        <w:trHeight w:val="300"/>
      </w:trPr>
      <w:tc>
        <w:tcPr>
          <w:tcW w:w="3485" w:type="dxa"/>
        </w:tcPr>
        <w:p w14:paraId="7302A314" w14:textId="39BDC76A" w:rsidR="1A064E89" w:rsidRDefault="1A064E89" w:rsidP="1A064E89">
          <w:pPr>
            <w:pStyle w:val="En-tte"/>
            <w:ind w:left="-115"/>
          </w:pPr>
        </w:p>
      </w:tc>
      <w:tc>
        <w:tcPr>
          <w:tcW w:w="3485" w:type="dxa"/>
        </w:tcPr>
        <w:p w14:paraId="0CBD2468" w14:textId="37055976" w:rsidR="1A064E89" w:rsidRDefault="1A064E89" w:rsidP="1A064E89">
          <w:pPr>
            <w:pStyle w:val="En-tte"/>
            <w:jc w:val="center"/>
          </w:pPr>
        </w:p>
      </w:tc>
      <w:tc>
        <w:tcPr>
          <w:tcW w:w="3485" w:type="dxa"/>
        </w:tcPr>
        <w:p w14:paraId="4E5D5FD8" w14:textId="37E575DA" w:rsidR="1A064E89" w:rsidRDefault="1A064E89" w:rsidP="1A064E89">
          <w:pPr>
            <w:pStyle w:val="En-tte"/>
            <w:ind w:right="-115"/>
            <w:jc w:val="right"/>
          </w:pPr>
        </w:p>
      </w:tc>
    </w:tr>
  </w:tbl>
  <w:p w14:paraId="1B4679DC" w14:textId="105ECE95" w:rsidR="1A064E89" w:rsidRDefault="1A064E89" w:rsidP="1A064E8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90" w:type="dxa"/>
      <w:tblLook w:val="04A0" w:firstRow="1" w:lastRow="0" w:firstColumn="1" w:lastColumn="0" w:noHBand="0" w:noVBand="1"/>
    </w:tblPr>
    <w:tblGrid>
      <w:gridCol w:w="2361"/>
      <w:gridCol w:w="4965"/>
      <w:gridCol w:w="3164"/>
    </w:tblGrid>
    <w:tr w:rsidR="00A02C60" w:rsidRPr="004178AF" w14:paraId="66A9BC9F" w14:textId="77777777" w:rsidTr="000C3558">
      <w:trPr>
        <w:cantSplit/>
        <w:trHeight w:val="1134"/>
      </w:trPr>
      <w:tc>
        <w:tcPr>
          <w:tcW w:w="2016" w:type="dxa"/>
          <w:vAlign w:val="center"/>
        </w:tcPr>
        <w:p w14:paraId="30D7E539" w14:textId="77777777" w:rsidR="00A02C60" w:rsidRPr="004178AF" w:rsidRDefault="00A02C60" w:rsidP="00961F38">
          <w:pPr>
            <w:rPr>
              <w:sz w:val="28"/>
              <w:szCs w:val="28"/>
            </w:rPr>
          </w:pPr>
          <w:r w:rsidRPr="00C017ED">
            <w:rPr>
              <w:noProof/>
              <w:sz w:val="28"/>
              <w:szCs w:val="28"/>
            </w:rPr>
            <w:drawing>
              <wp:inline distT="0" distB="0" distL="0" distR="0" wp14:anchorId="185A34E4" wp14:editId="57ABD6B9">
                <wp:extent cx="1362265" cy="1171739"/>
                <wp:effectExtent l="0" t="0" r="0" b="9525"/>
                <wp:docPr id="12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265" cy="1171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39" w:type="dxa"/>
          <w:vAlign w:val="center"/>
        </w:tcPr>
        <w:p w14:paraId="658176D3" w14:textId="77777777" w:rsidR="00A02C60" w:rsidRPr="004178AF" w:rsidRDefault="00A02C60" w:rsidP="00C017ED">
          <w:pPr>
            <w:jc w:val="center"/>
            <w:rPr>
              <w:rFonts w:ascii="Impact" w:hAnsi="Impact"/>
              <w:noProof/>
              <w:color w:val="003F8F"/>
              <w:sz w:val="52"/>
              <w:szCs w:val="52"/>
              <w:lang w:eastAsia="fr-FR"/>
            </w:rPr>
          </w:pPr>
        </w:p>
      </w:tc>
      <w:tc>
        <w:tcPr>
          <w:tcW w:w="2835" w:type="dxa"/>
          <w:vAlign w:val="center"/>
        </w:tcPr>
        <w:p w14:paraId="32B8628E" w14:textId="77777777" w:rsidR="00A02C60" w:rsidRPr="004178AF" w:rsidRDefault="00A02C60" w:rsidP="00961F38">
          <w:pPr>
            <w:jc w:val="right"/>
            <w:rPr>
              <w:rFonts w:eastAsiaTheme="majorEastAsia"/>
              <w:color w:val="F19923"/>
              <w:kern w:val="24"/>
              <w:sz w:val="28"/>
              <w:szCs w:val="28"/>
            </w:rPr>
          </w:pPr>
          <w:r w:rsidRPr="004178AF">
            <w:rPr>
              <w:noProof/>
              <w:sz w:val="28"/>
              <w:szCs w:val="28"/>
              <w:lang w:eastAsia="fr-FR"/>
            </w:rPr>
            <w:drawing>
              <wp:inline distT="0" distB="0" distL="0" distR="0" wp14:anchorId="76595FC4" wp14:editId="5DBBE194">
                <wp:extent cx="1872000" cy="1137600"/>
                <wp:effectExtent l="0" t="0" r="0" b="5715"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BKQ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113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B61434" w14:textId="77777777" w:rsidR="00A02C60" w:rsidRDefault="00A02C60" w:rsidP="004178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2A5"/>
    <w:multiLevelType w:val="hybridMultilevel"/>
    <w:tmpl w:val="59C65816"/>
    <w:styleLink w:val="Listeactuelle1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A2495"/>
    <w:multiLevelType w:val="multilevel"/>
    <w:tmpl w:val="46E8ACC2"/>
    <w:lvl w:ilvl="0">
      <w:start w:val="1"/>
      <w:numFmt w:val="decimal"/>
      <w:pStyle w:val="Instructions"/>
      <w:lvlText w:val="%1."/>
      <w:lvlJc w:val="left"/>
      <w:pPr>
        <w:ind w:left="2484" w:hanging="360"/>
      </w:pPr>
      <w:rPr>
        <w:rFonts w:hint="default"/>
        <w:b/>
        <w:color w:val="ED1B2D"/>
      </w:rPr>
    </w:lvl>
    <w:lvl w:ilvl="1">
      <w:start w:val="1"/>
      <w:numFmt w:val="bullet"/>
      <w:lvlText w:val="―"/>
      <w:lvlJc w:val="left"/>
      <w:pPr>
        <w:ind w:left="3204" w:hanging="360"/>
      </w:pPr>
      <w:rPr>
        <w:rFonts w:ascii="Calibri" w:hAnsi="Calibri" w:hint="default"/>
        <w:color w:val="ED1B2D"/>
      </w:rPr>
    </w:lvl>
    <w:lvl w:ilvl="2">
      <w:start w:val="1"/>
      <w:numFmt w:val="bullet"/>
      <w:lvlText w:val=""/>
      <w:lvlJc w:val="left"/>
      <w:pPr>
        <w:ind w:left="4070" w:hanging="180"/>
      </w:pPr>
      <w:rPr>
        <w:rFonts w:ascii="Symbol" w:hAnsi="Symbol" w:hint="default"/>
        <w:color w:val="FEBE10"/>
      </w:rPr>
    </w:lvl>
    <w:lvl w:ilvl="3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536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08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52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244" w:hanging="180"/>
      </w:pPr>
      <w:rPr>
        <w:rFonts w:hint="default"/>
      </w:rPr>
    </w:lvl>
  </w:abstractNum>
  <w:abstractNum w:abstractNumId="2" w15:restartNumberingAfterBreak="0">
    <w:nsid w:val="16700AC0"/>
    <w:multiLevelType w:val="hybridMultilevel"/>
    <w:tmpl w:val="35F08160"/>
    <w:lvl w:ilvl="0" w:tplc="54C20CC8">
      <w:start w:val="1"/>
      <w:numFmt w:val="upperRoman"/>
      <w:pStyle w:val="GrandePartie"/>
      <w:lvlText w:val="%1."/>
      <w:lvlJc w:val="left"/>
      <w:pPr>
        <w:ind w:left="7241" w:hanging="720"/>
      </w:pPr>
      <w:rPr>
        <w:rFonts w:hint="default"/>
      </w:rPr>
    </w:lvl>
    <w:lvl w:ilvl="1" w:tplc="101451AA">
      <w:start w:val="1"/>
      <w:numFmt w:val="upperLetter"/>
      <w:pStyle w:val="SousPart"/>
      <w:lvlText w:val="%2."/>
      <w:lvlJc w:val="left"/>
      <w:pPr>
        <w:ind w:left="360" w:hanging="360"/>
      </w:pPr>
      <w:rPr>
        <w:rFonts w:hint="default"/>
      </w:rPr>
    </w:lvl>
    <w:lvl w:ilvl="2" w:tplc="E30A9A44">
      <w:numFmt w:val="bullet"/>
      <w:lvlText w:val="-"/>
      <w:lvlJc w:val="left"/>
      <w:pPr>
        <w:ind w:left="2340" w:hanging="360"/>
      </w:pPr>
      <w:rPr>
        <w:rFonts w:ascii="Cambria" w:eastAsiaTheme="minorHAnsi" w:hAnsi="Cambria" w:cs="Arial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53DC6"/>
    <w:multiLevelType w:val="hybridMultilevel"/>
    <w:tmpl w:val="40CE9B7E"/>
    <w:lvl w:ilvl="0" w:tplc="598CD5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C39E1"/>
    <w:multiLevelType w:val="hybridMultilevel"/>
    <w:tmpl w:val="CB122422"/>
    <w:lvl w:ilvl="0" w:tplc="795C33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27616"/>
    <w:multiLevelType w:val="hybridMultilevel"/>
    <w:tmpl w:val="DB18C4AE"/>
    <w:lvl w:ilvl="0" w:tplc="186893F6">
      <w:start w:val="1"/>
      <w:numFmt w:val="upperRoman"/>
      <w:lvlText w:val="%1."/>
      <w:lvlJc w:val="left"/>
      <w:pPr>
        <w:ind w:left="1080" w:hanging="720"/>
      </w:pPr>
      <w:rPr>
        <w:rFonts w:ascii="Cambria" w:eastAsiaTheme="minorEastAsia" w:hAnsi="Cambria" w:hint="default"/>
        <w:color w:val="auto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C29BB"/>
    <w:multiLevelType w:val="hybridMultilevel"/>
    <w:tmpl w:val="995E2860"/>
    <w:lvl w:ilvl="0" w:tplc="E99235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D953C5"/>
    <w:multiLevelType w:val="hybridMultilevel"/>
    <w:tmpl w:val="3D682C02"/>
    <w:lvl w:ilvl="0" w:tplc="3B7C5A44">
      <w:start w:val="1"/>
      <w:numFmt w:val="bullet"/>
      <w:pStyle w:val="Puces"/>
      <w:lvlText w:val=""/>
      <w:lvlJc w:val="left"/>
      <w:pPr>
        <w:ind w:left="720" w:hanging="360"/>
      </w:pPr>
      <w:rPr>
        <w:rFonts w:ascii="Symbol" w:hAnsi="Symbol" w:hint="default"/>
        <w:color w:val="ED1B2D"/>
      </w:rPr>
    </w:lvl>
    <w:lvl w:ilvl="1" w:tplc="3F3A0B3A">
      <w:start w:val="1"/>
      <w:numFmt w:val="bullet"/>
      <w:lvlText w:val="―"/>
      <w:lvlJc w:val="left"/>
      <w:pPr>
        <w:ind w:left="1440" w:hanging="360"/>
      </w:pPr>
      <w:rPr>
        <w:rFonts w:ascii="Calibri" w:hAnsi="Calibri" w:hint="default"/>
        <w:color w:val="ED1B2D"/>
      </w:rPr>
    </w:lvl>
    <w:lvl w:ilvl="2" w:tplc="F9F83A1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FEBE1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65F25"/>
    <w:multiLevelType w:val="hybridMultilevel"/>
    <w:tmpl w:val="96EE9A3C"/>
    <w:lvl w:ilvl="0" w:tplc="3F3A0B3A">
      <w:start w:val="1"/>
      <w:numFmt w:val="bullet"/>
      <w:lvlText w:val="―"/>
      <w:lvlJc w:val="left"/>
      <w:pPr>
        <w:ind w:left="1080" w:hanging="360"/>
      </w:pPr>
      <w:rPr>
        <w:rFonts w:ascii="Calibri" w:hAnsi="Calibri" w:hint="default"/>
        <w:color w:val="ED1B2D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9754228">
    <w:abstractNumId w:val="1"/>
  </w:num>
  <w:num w:numId="2" w16cid:durableId="1787429648">
    <w:abstractNumId w:val="7"/>
  </w:num>
  <w:num w:numId="3" w16cid:durableId="222566267">
    <w:abstractNumId w:val="2"/>
    <w:lvlOverride w:ilvl="0">
      <w:startOverride w:val="1"/>
    </w:lvlOverride>
  </w:num>
  <w:num w:numId="4" w16cid:durableId="909343148">
    <w:abstractNumId w:val="8"/>
  </w:num>
  <w:num w:numId="5" w16cid:durableId="2045399595">
    <w:abstractNumId w:val="0"/>
  </w:num>
  <w:num w:numId="6" w16cid:durableId="344094760">
    <w:abstractNumId w:val="6"/>
  </w:num>
  <w:num w:numId="7" w16cid:durableId="2828840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35075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993258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71853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8077014">
    <w:abstractNumId w:val="5"/>
  </w:num>
  <w:num w:numId="12" w16cid:durableId="2067214373">
    <w:abstractNumId w:val="3"/>
  </w:num>
  <w:num w:numId="13" w16cid:durableId="163429105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1D8"/>
    <w:rsid w:val="00000F34"/>
    <w:rsid w:val="00002358"/>
    <w:rsid w:val="000028D3"/>
    <w:rsid w:val="00002F06"/>
    <w:rsid w:val="000038D4"/>
    <w:rsid w:val="00003A11"/>
    <w:rsid w:val="00004BF3"/>
    <w:rsid w:val="000116AC"/>
    <w:rsid w:val="0001250D"/>
    <w:rsid w:val="0001497F"/>
    <w:rsid w:val="00014F82"/>
    <w:rsid w:val="0001524C"/>
    <w:rsid w:val="0001590B"/>
    <w:rsid w:val="0001771B"/>
    <w:rsid w:val="000179E0"/>
    <w:rsid w:val="00017EC3"/>
    <w:rsid w:val="00020A33"/>
    <w:rsid w:val="0002108F"/>
    <w:rsid w:val="00021ECD"/>
    <w:rsid w:val="00022187"/>
    <w:rsid w:val="00023F1C"/>
    <w:rsid w:val="00030183"/>
    <w:rsid w:val="00033CE5"/>
    <w:rsid w:val="000345D3"/>
    <w:rsid w:val="000360FA"/>
    <w:rsid w:val="00036356"/>
    <w:rsid w:val="00036F20"/>
    <w:rsid w:val="00037FE9"/>
    <w:rsid w:val="00041274"/>
    <w:rsid w:val="00041321"/>
    <w:rsid w:val="00043904"/>
    <w:rsid w:val="00043F54"/>
    <w:rsid w:val="00043FF5"/>
    <w:rsid w:val="0004594B"/>
    <w:rsid w:val="00045E83"/>
    <w:rsid w:val="00053999"/>
    <w:rsid w:val="00054B3C"/>
    <w:rsid w:val="000577C7"/>
    <w:rsid w:val="0006129F"/>
    <w:rsid w:val="00063B87"/>
    <w:rsid w:val="00064CD8"/>
    <w:rsid w:val="00066906"/>
    <w:rsid w:val="000669F3"/>
    <w:rsid w:val="00066C28"/>
    <w:rsid w:val="00066DC2"/>
    <w:rsid w:val="000737B0"/>
    <w:rsid w:val="00074505"/>
    <w:rsid w:val="000759F8"/>
    <w:rsid w:val="0007712F"/>
    <w:rsid w:val="0007723C"/>
    <w:rsid w:val="00081D68"/>
    <w:rsid w:val="00081F7B"/>
    <w:rsid w:val="000828B7"/>
    <w:rsid w:val="00082CA5"/>
    <w:rsid w:val="00083F7E"/>
    <w:rsid w:val="000844F2"/>
    <w:rsid w:val="00086DEC"/>
    <w:rsid w:val="00090AA5"/>
    <w:rsid w:val="000943E6"/>
    <w:rsid w:val="0009516A"/>
    <w:rsid w:val="00095E67"/>
    <w:rsid w:val="000A09A5"/>
    <w:rsid w:val="000A25EB"/>
    <w:rsid w:val="000A303B"/>
    <w:rsid w:val="000A35E2"/>
    <w:rsid w:val="000A3A12"/>
    <w:rsid w:val="000A678D"/>
    <w:rsid w:val="000B1F6B"/>
    <w:rsid w:val="000B2B61"/>
    <w:rsid w:val="000B45F5"/>
    <w:rsid w:val="000B7398"/>
    <w:rsid w:val="000B7604"/>
    <w:rsid w:val="000B7C34"/>
    <w:rsid w:val="000C08F2"/>
    <w:rsid w:val="000C1E9B"/>
    <w:rsid w:val="000C1F8B"/>
    <w:rsid w:val="000C21EC"/>
    <w:rsid w:val="000C2BF1"/>
    <w:rsid w:val="000C3558"/>
    <w:rsid w:val="000C387F"/>
    <w:rsid w:val="000C3ABE"/>
    <w:rsid w:val="000C6EFF"/>
    <w:rsid w:val="000C796F"/>
    <w:rsid w:val="000D022B"/>
    <w:rsid w:val="000D0E96"/>
    <w:rsid w:val="000D1544"/>
    <w:rsid w:val="000D1FA6"/>
    <w:rsid w:val="000D20D4"/>
    <w:rsid w:val="000D3086"/>
    <w:rsid w:val="000D30C7"/>
    <w:rsid w:val="000D3BFC"/>
    <w:rsid w:val="000D4BEF"/>
    <w:rsid w:val="000D7C30"/>
    <w:rsid w:val="000E0AF6"/>
    <w:rsid w:val="000E0F14"/>
    <w:rsid w:val="000E36E2"/>
    <w:rsid w:val="000E48D0"/>
    <w:rsid w:val="000E4BBA"/>
    <w:rsid w:val="000E5BB7"/>
    <w:rsid w:val="000E76A5"/>
    <w:rsid w:val="000E7E8C"/>
    <w:rsid w:val="000F17D9"/>
    <w:rsid w:val="000F526C"/>
    <w:rsid w:val="000F7475"/>
    <w:rsid w:val="000F79D5"/>
    <w:rsid w:val="000F7EC5"/>
    <w:rsid w:val="0010169B"/>
    <w:rsid w:val="00103CDC"/>
    <w:rsid w:val="00104667"/>
    <w:rsid w:val="00104840"/>
    <w:rsid w:val="00105746"/>
    <w:rsid w:val="00105BF0"/>
    <w:rsid w:val="0010643D"/>
    <w:rsid w:val="0010654A"/>
    <w:rsid w:val="00111C35"/>
    <w:rsid w:val="00114A83"/>
    <w:rsid w:val="00115ADB"/>
    <w:rsid w:val="001164AA"/>
    <w:rsid w:val="0011654E"/>
    <w:rsid w:val="00116CF4"/>
    <w:rsid w:val="001175DA"/>
    <w:rsid w:val="00122D51"/>
    <w:rsid w:val="00123810"/>
    <w:rsid w:val="001238F2"/>
    <w:rsid w:val="00123D13"/>
    <w:rsid w:val="00124A2B"/>
    <w:rsid w:val="0012568A"/>
    <w:rsid w:val="001258D6"/>
    <w:rsid w:val="00125AE3"/>
    <w:rsid w:val="00126492"/>
    <w:rsid w:val="00126642"/>
    <w:rsid w:val="00131492"/>
    <w:rsid w:val="00131C0F"/>
    <w:rsid w:val="001320D7"/>
    <w:rsid w:val="00133D24"/>
    <w:rsid w:val="00135820"/>
    <w:rsid w:val="0014031E"/>
    <w:rsid w:val="00142DA9"/>
    <w:rsid w:val="00144911"/>
    <w:rsid w:val="00145177"/>
    <w:rsid w:val="00145D8B"/>
    <w:rsid w:val="00145F7C"/>
    <w:rsid w:val="00147FA1"/>
    <w:rsid w:val="00151F8D"/>
    <w:rsid w:val="00152A7C"/>
    <w:rsid w:val="001534DC"/>
    <w:rsid w:val="00153A5A"/>
    <w:rsid w:val="00153E5C"/>
    <w:rsid w:val="0015483A"/>
    <w:rsid w:val="00156ACE"/>
    <w:rsid w:val="00157406"/>
    <w:rsid w:val="001608AD"/>
    <w:rsid w:val="00161572"/>
    <w:rsid w:val="00161581"/>
    <w:rsid w:val="001640CB"/>
    <w:rsid w:val="00164267"/>
    <w:rsid w:val="00164D18"/>
    <w:rsid w:val="001653BE"/>
    <w:rsid w:val="001707CF"/>
    <w:rsid w:val="001711F7"/>
    <w:rsid w:val="001714D9"/>
    <w:rsid w:val="001720D0"/>
    <w:rsid w:val="00172BCE"/>
    <w:rsid w:val="001740FD"/>
    <w:rsid w:val="001758B7"/>
    <w:rsid w:val="00180961"/>
    <w:rsid w:val="001810B0"/>
    <w:rsid w:val="00181F1A"/>
    <w:rsid w:val="00182720"/>
    <w:rsid w:val="00183689"/>
    <w:rsid w:val="0019014D"/>
    <w:rsid w:val="00191A66"/>
    <w:rsid w:val="001955A0"/>
    <w:rsid w:val="00196B56"/>
    <w:rsid w:val="0019767F"/>
    <w:rsid w:val="001A086B"/>
    <w:rsid w:val="001A1E9A"/>
    <w:rsid w:val="001A5C9F"/>
    <w:rsid w:val="001A5EC2"/>
    <w:rsid w:val="001A6ADD"/>
    <w:rsid w:val="001A706E"/>
    <w:rsid w:val="001B08A5"/>
    <w:rsid w:val="001B1666"/>
    <w:rsid w:val="001B3E2A"/>
    <w:rsid w:val="001B43C6"/>
    <w:rsid w:val="001B559E"/>
    <w:rsid w:val="001B5C79"/>
    <w:rsid w:val="001B5E59"/>
    <w:rsid w:val="001B6C56"/>
    <w:rsid w:val="001B7164"/>
    <w:rsid w:val="001B798D"/>
    <w:rsid w:val="001C0382"/>
    <w:rsid w:val="001C3675"/>
    <w:rsid w:val="001C4B3F"/>
    <w:rsid w:val="001C4E41"/>
    <w:rsid w:val="001C5D7A"/>
    <w:rsid w:val="001C6122"/>
    <w:rsid w:val="001C6B19"/>
    <w:rsid w:val="001D0A52"/>
    <w:rsid w:val="001D0D12"/>
    <w:rsid w:val="001D1331"/>
    <w:rsid w:val="001D250E"/>
    <w:rsid w:val="001D2679"/>
    <w:rsid w:val="001D270A"/>
    <w:rsid w:val="001D54BA"/>
    <w:rsid w:val="001D7075"/>
    <w:rsid w:val="001E0CBF"/>
    <w:rsid w:val="001E106B"/>
    <w:rsid w:val="001E3539"/>
    <w:rsid w:val="001E38DC"/>
    <w:rsid w:val="001E4C61"/>
    <w:rsid w:val="001E5AAF"/>
    <w:rsid w:val="001E5FAD"/>
    <w:rsid w:val="001E60BD"/>
    <w:rsid w:val="001E68D8"/>
    <w:rsid w:val="001F19ED"/>
    <w:rsid w:val="001F2AC5"/>
    <w:rsid w:val="00200609"/>
    <w:rsid w:val="002010B7"/>
    <w:rsid w:val="00201390"/>
    <w:rsid w:val="002014D6"/>
    <w:rsid w:val="00202A91"/>
    <w:rsid w:val="002041B7"/>
    <w:rsid w:val="002042EB"/>
    <w:rsid w:val="002045DA"/>
    <w:rsid w:val="00206167"/>
    <w:rsid w:val="00207A46"/>
    <w:rsid w:val="00211571"/>
    <w:rsid w:val="00211CDA"/>
    <w:rsid w:val="00213B89"/>
    <w:rsid w:val="002150C7"/>
    <w:rsid w:val="002168F8"/>
    <w:rsid w:val="00216F74"/>
    <w:rsid w:val="0022109A"/>
    <w:rsid w:val="00222838"/>
    <w:rsid w:val="002232A5"/>
    <w:rsid w:val="002233D0"/>
    <w:rsid w:val="00225F60"/>
    <w:rsid w:val="0022620A"/>
    <w:rsid w:val="002267FA"/>
    <w:rsid w:val="0022728B"/>
    <w:rsid w:val="00231238"/>
    <w:rsid w:val="00234D48"/>
    <w:rsid w:val="002369B5"/>
    <w:rsid w:val="00236B70"/>
    <w:rsid w:val="00237371"/>
    <w:rsid w:val="002404A2"/>
    <w:rsid w:val="00240980"/>
    <w:rsid w:val="00240DE4"/>
    <w:rsid w:val="002445A7"/>
    <w:rsid w:val="002445CF"/>
    <w:rsid w:val="00244729"/>
    <w:rsid w:val="0024773C"/>
    <w:rsid w:val="002479B7"/>
    <w:rsid w:val="00247ED1"/>
    <w:rsid w:val="00252256"/>
    <w:rsid w:val="002539C2"/>
    <w:rsid w:val="00253CA3"/>
    <w:rsid w:val="002548E8"/>
    <w:rsid w:val="00260A0F"/>
    <w:rsid w:val="002619D4"/>
    <w:rsid w:val="00261BD2"/>
    <w:rsid w:val="00262341"/>
    <w:rsid w:val="00263951"/>
    <w:rsid w:val="00263FA7"/>
    <w:rsid w:val="002646A1"/>
    <w:rsid w:val="00265356"/>
    <w:rsid w:val="00265B9D"/>
    <w:rsid w:val="00267247"/>
    <w:rsid w:val="00270B69"/>
    <w:rsid w:val="00270FC5"/>
    <w:rsid w:val="0027222B"/>
    <w:rsid w:val="00272669"/>
    <w:rsid w:val="00273200"/>
    <w:rsid w:val="00274D50"/>
    <w:rsid w:val="002750C8"/>
    <w:rsid w:val="002757DE"/>
    <w:rsid w:val="0027594B"/>
    <w:rsid w:val="00275ECB"/>
    <w:rsid w:val="002767B3"/>
    <w:rsid w:val="00276892"/>
    <w:rsid w:val="00285D04"/>
    <w:rsid w:val="00286092"/>
    <w:rsid w:val="00286513"/>
    <w:rsid w:val="0028740D"/>
    <w:rsid w:val="0029415D"/>
    <w:rsid w:val="0029436D"/>
    <w:rsid w:val="002949D3"/>
    <w:rsid w:val="00295DE2"/>
    <w:rsid w:val="00297844"/>
    <w:rsid w:val="002A0FB7"/>
    <w:rsid w:val="002A3017"/>
    <w:rsid w:val="002A407F"/>
    <w:rsid w:val="002A508E"/>
    <w:rsid w:val="002A558F"/>
    <w:rsid w:val="002A7300"/>
    <w:rsid w:val="002A7F5B"/>
    <w:rsid w:val="002A7FAA"/>
    <w:rsid w:val="002B0E1C"/>
    <w:rsid w:val="002B3115"/>
    <w:rsid w:val="002B376F"/>
    <w:rsid w:val="002B51E4"/>
    <w:rsid w:val="002B568F"/>
    <w:rsid w:val="002C2B9D"/>
    <w:rsid w:val="002C3906"/>
    <w:rsid w:val="002C3AB6"/>
    <w:rsid w:val="002C42A4"/>
    <w:rsid w:val="002C5306"/>
    <w:rsid w:val="002C6035"/>
    <w:rsid w:val="002C7613"/>
    <w:rsid w:val="002C77E3"/>
    <w:rsid w:val="002D1656"/>
    <w:rsid w:val="002D1EB8"/>
    <w:rsid w:val="002D5544"/>
    <w:rsid w:val="002D5DC0"/>
    <w:rsid w:val="002D6395"/>
    <w:rsid w:val="002E054C"/>
    <w:rsid w:val="002E0DBB"/>
    <w:rsid w:val="002E264D"/>
    <w:rsid w:val="002E3AFF"/>
    <w:rsid w:val="002E5876"/>
    <w:rsid w:val="002E64EB"/>
    <w:rsid w:val="002F0405"/>
    <w:rsid w:val="002F06D0"/>
    <w:rsid w:val="002F12F2"/>
    <w:rsid w:val="002F455D"/>
    <w:rsid w:val="002F4575"/>
    <w:rsid w:val="002F6DB8"/>
    <w:rsid w:val="003025BD"/>
    <w:rsid w:val="00302B5E"/>
    <w:rsid w:val="003054FA"/>
    <w:rsid w:val="003077D5"/>
    <w:rsid w:val="00307AB8"/>
    <w:rsid w:val="00307CE3"/>
    <w:rsid w:val="00311BE9"/>
    <w:rsid w:val="003130DB"/>
    <w:rsid w:val="003131B9"/>
    <w:rsid w:val="00313CD4"/>
    <w:rsid w:val="00314508"/>
    <w:rsid w:val="00316087"/>
    <w:rsid w:val="0031772D"/>
    <w:rsid w:val="00324B59"/>
    <w:rsid w:val="00325FFA"/>
    <w:rsid w:val="00333657"/>
    <w:rsid w:val="0033444B"/>
    <w:rsid w:val="00334CDA"/>
    <w:rsid w:val="003367B6"/>
    <w:rsid w:val="00336B87"/>
    <w:rsid w:val="003403C6"/>
    <w:rsid w:val="00341300"/>
    <w:rsid w:val="00344165"/>
    <w:rsid w:val="003450E0"/>
    <w:rsid w:val="00346111"/>
    <w:rsid w:val="0034636F"/>
    <w:rsid w:val="003469E8"/>
    <w:rsid w:val="00347CB3"/>
    <w:rsid w:val="0035384B"/>
    <w:rsid w:val="0035401F"/>
    <w:rsid w:val="00354DC6"/>
    <w:rsid w:val="00356A9A"/>
    <w:rsid w:val="00357D4F"/>
    <w:rsid w:val="00357DB7"/>
    <w:rsid w:val="00357FEA"/>
    <w:rsid w:val="00360391"/>
    <w:rsid w:val="0036145C"/>
    <w:rsid w:val="00361BD1"/>
    <w:rsid w:val="00362293"/>
    <w:rsid w:val="003644B0"/>
    <w:rsid w:val="003648E3"/>
    <w:rsid w:val="00365441"/>
    <w:rsid w:val="003657FC"/>
    <w:rsid w:val="00365F48"/>
    <w:rsid w:val="00367010"/>
    <w:rsid w:val="003677C9"/>
    <w:rsid w:val="003700DF"/>
    <w:rsid w:val="00371D75"/>
    <w:rsid w:val="00375D80"/>
    <w:rsid w:val="0037744F"/>
    <w:rsid w:val="00381935"/>
    <w:rsid w:val="00381C60"/>
    <w:rsid w:val="003870A8"/>
    <w:rsid w:val="00391B6B"/>
    <w:rsid w:val="003920B8"/>
    <w:rsid w:val="003934CC"/>
    <w:rsid w:val="00395B01"/>
    <w:rsid w:val="003972A2"/>
    <w:rsid w:val="003A23E8"/>
    <w:rsid w:val="003A2953"/>
    <w:rsid w:val="003A296A"/>
    <w:rsid w:val="003A68B8"/>
    <w:rsid w:val="003B15F2"/>
    <w:rsid w:val="003B264B"/>
    <w:rsid w:val="003B271B"/>
    <w:rsid w:val="003B43A6"/>
    <w:rsid w:val="003B5A81"/>
    <w:rsid w:val="003C03CE"/>
    <w:rsid w:val="003C2EDB"/>
    <w:rsid w:val="003C3651"/>
    <w:rsid w:val="003C3C57"/>
    <w:rsid w:val="003C4D54"/>
    <w:rsid w:val="003C5465"/>
    <w:rsid w:val="003C5F7D"/>
    <w:rsid w:val="003C670B"/>
    <w:rsid w:val="003D1733"/>
    <w:rsid w:val="003D1B59"/>
    <w:rsid w:val="003D1C42"/>
    <w:rsid w:val="003D2BC3"/>
    <w:rsid w:val="003D4670"/>
    <w:rsid w:val="003D4BF5"/>
    <w:rsid w:val="003D5789"/>
    <w:rsid w:val="003D64FD"/>
    <w:rsid w:val="003D70DF"/>
    <w:rsid w:val="003D724E"/>
    <w:rsid w:val="003E014B"/>
    <w:rsid w:val="003E02FD"/>
    <w:rsid w:val="003E0977"/>
    <w:rsid w:val="003E2388"/>
    <w:rsid w:val="003E3A36"/>
    <w:rsid w:val="003F2604"/>
    <w:rsid w:val="003F47AD"/>
    <w:rsid w:val="003F5407"/>
    <w:rsid w:val="003F5BE2"/>
    <w:rsid w:val="003F5DD9"/>
    <w:rsid w:val="003F6B2C"/>
    <w:rsid w:val="003F71B9"/>
    <w:rsid w:val="00401471"/>
    <w:rsid w:val="00401FEF"/>
    <w:rsid w:val="00402E63"/>
    <w:rsid w:val="00402EE2"/>
    <w:rsid w:val="004043EF"/>
    <w:rsid w:val="00404A5E"/>
    <w:rsid w:val="00404D1B"/>
    <w:rsid w:val="00406435"/>
    <w:rsid w:val="00406DAF"/>
    <w:rsid w:val="00407BBC"/>
    <w:rsid w:val="00407FA2"/>
    <w:rsid w:val="00410093"/>
    <w:rsid w:val="00410618"/>
    <w:rsid w:val="0041077D"/>
    <w:rsid w:val="00411367"/>
    <w:rsid w:val="00412896"/>
    <w:rsid w:val="00413037"/>
    <w:rsid w:val="004142FC"/>
    <w:rsid w:val="00416AB7"/>
    <w:rsid w:val="00417314"/>
    <w:rsid w:val="00417560"/>
    <w:rsid w:val="004178AF"/>
    <w:rsid w:val="00421405"/>
    <w:rsid w:val="004233CE"/>
    <w:rsid w:val="004236F7"/>
    <w:rsid w:val="0042690C"/>
    <w:rsid w:val="004270B2"/>
    <w:rsid w:val="0043444B"/>
    <w:rsid w:val="004363EA"/>
    <w:rsid w:val="0043661F"/>
    <w:rsid w:val="00437F06"/>
    <w:rsid w:val="004409A1"/>
    <w:rsid w:val="0044289C"/>
    <w:rsid w:val="004445A4"/>
    <w:rsid w:val="00444DDC"/>
    <w:rsid w:val="00445D5C"/>
    <w:rsid w:val="0044671C"/>
    <w:rsid w:val="004468D2"/>
    <w:rsid w:val="00447A9A"/>
    <w:rsid w:val="0045012E"/>
    <w:rsid w:val="00450B4E"/>
    <w:rsid w:val="00451D50"/>
    <w:rsid w:val="00452F48"/>
    <w:rsid w:val="00453FFF"/>
    <w:rsid w:val="00456290"/>
    <w:rsid w:val="004620D0"/>
    <w:rsid w:val="00462208"/>
    <w:rsid w:val="0046305A"/>
    <w:rsid w:val="004639BF"/>
    <w:rsid w:val="00465D1E"/>
    <w:rsid w:val="0046606F"/>
    <w:rsid w:val="00466488"/>
    <w:rsid w:val="00466A13"/>
    <w:rsid w:val="0047203F"/>
    <w:rsid w:val="00472923"/>
    <w:rsid w:val="00473644"/>
    <w:rsid w:val="00474C15"/>
    <w:rsid w:val="00477EF2"/>
    <w:rsid w:val="004863E3"/>
    <w:rsid w:val="00486570"/>
    <w:rsid w:val="00487AF4"/>
    <w:rsid w:val="00491AE8"/>
    <w:rsid w:val="00491E24"/>
    <w:rsid w:val="004928ED"/>
    <w:rsid w:val="00494336"/>
    <w:rsid w:val="00494660"/>
    <w:rsid w:val="004949A7"/>
    <w:rsid w:val="00494E76"/>
    <w:rsid w:val="00496248"/>
    <w:rsid w:val="0049638E"/>
    <w:rsid w:val="004965D1"/>
    <w:rsid w:val="0049740C"/>
    <w:rsid w:val="00497576"/>
    <w:rsid w:val="004976CE"/>
    <w:rsid w:val="004A45E8"/>
    <w:rsid w:val="004A4648"/>
    <w:rsid w:val="004A470D"/>
    <w:rsid w:val="004A4771"/>
    <w:rsid w:val="004A5312"/>
    <w:rsid w:val="004A578B"/>
    <w:rsid w:val="004A5D6C"/>
    <w:rsid w:val="004A5FEA"/>
    <w:rsid w:val="004A6292"/>
    <w:rsid w:val="004A639F"/>
    <w:rsid w:val="004B0611"/>
    <w:rsid w:val="004B343E"/>
    <w:rsid w:val="004B5D4F"/>
    <w:rsid w:val="004B6D4A"/>
    <w:rsid w:val="004B6E3C"/>
    <w:rsid w:val="004B6F2F"/>
    <w:rsid w:val="004C0D31"/>
    <w:rsid w:val="004C1252"/>
    <w:rsid w:val="004C2B0D"/>
    <w:rsid w:val="004C33F3"/>
    <w:rsid w:val="004C34D5"/>
    <w:rsid w:val="004C3DB5"/>
    <w:rsid w:val="004C4E68"/>
    <w:rsid w:val="004C639D"/>
    <w:rsid w:val="004C7B48"/>
    <w:rsid w:val="004D0780"/>
    <w:rsid w:val="004D4BFD"/>
    <w:rsid w:val="004D5D88"/>
    <w:rsid w:val="004D6A42"/>
    <w:rsid w:val="004E06F9"/>
    <w:rsid w:val="004E1862"/>
    <w:rsid w:val="004E1877"/>
    <w:rsid w:val="004E1B89"/>
    <w:rsid w:val="004E2097"/>
    <w:rsid w:val="004E2C3C"/>
    <w:rsid w:val="004E3FD5"/>
    <w:rsid w:val="004E40F4"/>
    <w:rsid w:val="004E4C78"/>
    <w:rsid w:val="004E5601"/>
    <w:rsid w:val="004E62CE"/>
    <w:rsid w:val="004F0EE4"/>
    <w:rsid w:val="004F1A96"/>
    <w:rsid w:val="004F2B52"/>
    <w:rsid w:val="004F31BB"/>
    <w:rsid w:val="004F3F7A"/>
    <w:rsid w:val="004F46CF"/>
    <w:rsid w:val="004F4B0A"/>
    <w:rsid w:val="004F4D08"/>
    <w:rsid w:val="004F6321"/>
    <w:rsid w:val="0050019B"/>
    <w:rsid w:val="005041B5"/>
    <w:rsid w:val="00505E02"/>
    <w:rsid w:val="0050659E"/>
    <w:rsid w:val="00506A33"/>
    <w:rsid w:val="00507A8B"/>
    <w:rsid w:val="0051024C"/>
    <w:rsid w:val="005107CB"/>
    <w:rsid w:val="00510858"/>
    <w:rsid w:val="00511371"/>
    <w:rsid w:val="0051142B"/>
    <w:rsid w:val="00513076"/>
    <w:rsid w:val="0051395C"/>
    <w:rsid w:val="00514C6E"/>
    <w:rsid w:val="00515471"/>
    <w:rsid w:val="00516D9F"/>
    <w:rsid w:val="00516EAB"/>
    <w:rsid w:val="00517370"/>
    <w:rsid w:val="00517571"/>
    <w:rsid w:val="00521666"/>
    <w:rsid w:val="00521DCD"/>
    <w:rsid w:val="00522F8D"/>
    <w:rsid w:val="00525A44"/>
    <w:rsid w:val="005269AC"/>
    <w:rsid w:val="00527EDA"/>
    <w:rsid w:val="00530571"/>
    <w:rsid w:val="00531BF4"/>
    <w:rsid w:val="00531EC8"/>
    <w:rsid w:val="00535196"/>
    <w:rsid w:val="00535B6D"/>
    <w:rsid w:val="00535DCC"/>
    <w:rsid w:val="00536C90"/>
    <w:rsid w:val="005379E9"/>
    <w:rsid w:val="0054113E"/>
    <w:rsid w:val="005434D0"/>
    <w:rsid w:val="00543905"/>
    <w:rsid w:val="0054505B"/>
    <w:rsid w:val="0054573B"/>
    <w:rsid w:val="005460C4"/>
    <w:rsid w:val="0055256C"/>
    <w:rsid w:val="00552676"/>
    <w:rsid w:val="00552BB8"/>
    <w:rsid w:val="00552D17"/>
    <w:rsid w:val="00552F82"/>
    <w:rsid w:val="00553053"/>
    <w:rsid w:val="00553233"/>
    <w:rsid w:val="00553A18"/>
    <w:rsid w:val="005541A3"/>
    <w:rsid w:val="0055524A"/>
    <w:rsid w:val="005552C9"/>
    <w:rsid w:val="005552D8"/>
    <w:rsid w:val="0055553E"/>
    <w:rsid w:val="005603FF"/>
    <w:rsid w:val="005609A1"/>
    <w:rsid w:val="005613A4"/>
    <w:rsid w:val="00561722"/>
    <w:rsid w:val="00562401"/>
    <w:rsid w:val="005641A1"/>
    <w:rsid w:val="00564521"/>
    <w:rsid w:val="0056550C"/>
    <w:rsid w:val="00567AAE"/>
    <w:rsid w:val="00570479"/>
    <w:rsid w:val="00570590"/>
    <w:rsid w:val="00571124"/>
    <w:rsid w:val="00572114"/>
    <w:rsid w:val="0057247D"/>
    <w:rsid w:val="005739CA"/>
    <w:rsid w:val="00573B2A"/>
    <w:rsid w:val="00573FF6"/>
    <w:rsid w:val="005743B6"/>
    <w:rsid w:val="005745A5"/>
    <w:rsid w:val="00574873"/>
    <w:rsid w:val="005755B0"/>
    <w:rsid w:val="00575FED"/>
    <w:rsid w:val="00577740"/>
    <w:rsid w:val="00577927"/>
    <w:rsid w:val="005804E0"/>
    <w:rsid w:val="00582C02"/>
    <w:rsid w:val="005836C1"/>
    <w:rsid w:val="00584D5D"/>
    <w:rsid w:val="00591397"/>
    <w:rsid w:val="0059159A"/>
    <w:rsid w:val="005918BD"/>
    <w:rsid w:val="0059329B"/>
    <w:rsid w:val="00593526"/>
    <w:rsid w:val="00595423"/>
    <w:rsid w:val="00597144"/>
    <w:rsid w:val="00597F79"/>
    <w:rsid w:val="005A03E4"/>
    <w:rsid w:val="005A0DDD"/>
    <w:rsid w:val="005A17FD"/>
    <w:rsid w:val="005A28C5"/>
    <w:rsid w:val="005A41F1"/>
    <w:rsid w:val="005A4B83"/>
    <w:rsid w:val="005A51C9"/>
    <w:rsid w:val="005A6383"/>
    <w:rsid w:val="005A6864"/>
    <w:rsid w:val="005B0481"/>
    <w:rsid w:val="005B1D87"/>
    <w:rsid w:val="005B3872"/>
    <w:rsid w:val="005B74D7"/>
    <w:rsid w:val="005C0CED"/>
    <w:rsid w:val="005C1473"/>
    <w:rsid w:val="005C20CE"/>
    <w:rsid w:val="005C2D4C"/>
    <w:rsid w:val="005C569A"/>
    <w:rsid w:val="005C5D11"/>
    <w:rsid w:val="005C7C44"/>
    <w:rsid w:val="005D0B01"/>
    <w:rsid w:val="005D1C79"/>
    <w:rsid w:val="005D2E32"/>
    <w:rsid w:val="005D3264"/>
    <w:rsid w:val="005D4C0D"/>
    <w:rsid w:val="005D61A8"/>
    <w:rsid w:val="005E099A"/>
    <w:rsid w:val="005E0D65"/>
    <w:rsid w:val="005E11D6"/>
    <w:rsid w:val="005E2112"/>
    <w:rsid w:val="005E2E78"/>
    <w:rsid w:val="005E43FE"/>
    <w:rsid w:val="005E6544"/>
    <w:rsid w:val="005E7591"/>
    <w:rsid w:val="005F0AB2"/>
    <w:rsid w:val="005F1129"/>
    <w:rsid w:val="005F34C7"/>
    <w:rsid w:val="005F4364"/>
    <w:rsid w:val="005F5378"/>
    <w:rsid w:val="005F7E76"/>
    <w:rsid w:val="00600420"/>
    <w:rsid w:val="00600999"/>
    <w:rsid w:val="00602058"/>
    <w:rsid w:val="006025CF"/>
    <w:rsid w:val="006038DE"/>
    <w:rsid w:val="006050A0"/>
    <w:rsid w:val="0060769A"/>
    <w:rsid w:val="00607B10"/>
    <w:rsid w:val="00607C63"/>
    <w:rsid w:val="00607E85"/>
    <w:rsid w:val="006170EF"/>
    <w:rsid w:val="00617B51"/>
    <w:rsid w:val="006205A5"/>
    <w:rsid w:val="0062163B"/>
    <w:rsid w:val="00621AA1"/>
    <w:rsid w:val="00621C07"/>
    <w:rsid w:val="00622A87"/>
    <w:rsid w:val="00622FD3"/>
    <w:rsid w:val="006237DF"/>
    <w:rsid w:val="00624873"/>
    <w:rsid w:val="00625D24"/>
    <w:rsid w:val="00626260"/>
    <w:rsid w:val="00627532"/>
    <w:rsid w:val="00630C95"/>
    <w:rsid w:val="00632630"/>
    <w:rsid w:val="0063319F"/>
    <w:rsid w:val="00634D5D"/>
    <w:rsid w:val="006368E6"/>
    <w:rsid w:val="00640ED4"/>
    <w:rsid w:val="00642EAF"/>
    <w:rsid w:val="0064307A"/>
    <w:rsid w:val="00646992"/>
    <w:rsid w:val="0065372E"/>
    <w:rsid w:val="00654A86"/>
    <w:rsid w:val="00657974"/>
    <w:rsid w:val="00657BCD"/>
    <w:rsid w:val="006607E5"/>
    <w:rsid w:val="00661EFC"/>
    <w:rsid w:val="00663AA2"/>
    <w:rsid w:val="00664142"/>
    <w:rsid w:val="0066628F"/>
    <w:rsid w:val="00666931"/>
    <w:rsid w:val="006670B8"/>
    <w:rsid w:val="00667AF7"/>
    <w:rsid w:val="00670766"/>
    <w:rsid w:val="00672382"/>
    <w:rsid w:val="00673EC1"/>
    <w:rsid w:val="006744F0"/>
    <w:rsid w:val="006750E2"/>
    <w:rsid w:val="00675F8B"/>
    <w:rsid w:val="00676E30"/>
    <w:rsid w:val="00677EA4"/>
    <w:rsid w:val="00683DE6"/>
    <w:rsid w:val="00684239"/>
    <w:rsid w:val="00684BE3"/>
    <w:rsid w:val="0068616F"/>
    <w:rsid w:val="006927A6"/>
    <w:rsid w:val="00693FF2"/>
    <w:rsid w:val="00695518"/>
    <w:rsid w:val="00695800"/>
    <w:rsid w:val="0069745B"/>
    <w:rsid w:val="006A2196"/>
    <w:rsid w:val="006A30C6"/>
    <w:rsid w:val="006A4BD6"/>
    <w:rsid w:val="006A4C7A"/>
    <w:rsid w:val="006A65B8"/>
    <w:rsid w:val="006A7D7F"/>
    <w:rsid w:val="006B2D73"/>
    <w:rsid w:val="006B3309"/>
    <w:rsid w:val="006B36AD"/>
    <w:rsid w:val="006B486F"/>
    <w:rsid w:val="006B4DB9"/>
    <w:rsid w:val="006B5911"/>
    <w:rsid w:val="006B5CAD"/>
    <w:rsid w:val="006B67AA"/>
    <w:rsid w:val="006B773F"/>
    <w:rsid w:val="006B7AD7"/>
    <w:rsid w:val="006C0958"/>
    <w:rsid w:val="006C3078"/>
    <w:rsid w:val="006C3E33"/>
    <w:rsid w:val="006C5F6B"/>
    <w:rsid w:val="006D23A0"/>
    <w:rsid w:val="006D2D31"/>
    <w:rsid w:val="006D427A"/>
    <w:rsid w:val="006D4E46"/>
    <w:rsid w:val="006D6082"/>
    <w:rsid w:val="006E042E"/>
    <w:rsid w:val="006E0C15"/>
    <w:rsid w:val="006E42C2"/>
    <w:rsid w:val="006E48DC"/>
    <w:rsid w:val="006E4F98"/>
    <w:rsid w:val="006F2B0B"/>
    <w:rsid w:val="006F3272"/>
    <w:rsid w:val="006F4DB0"/>
    <w:rsid w:val="006F5FC6"/>
    <w:rsid w:val="006F61CC"/>
    <w:rsid w:val="006F6A54"/>
    <w:rsid w:val="006F7327"/>
    <w:rsid w:val="0070058B"/>
    <w:rsid w:val="0070222C"/>
    <w:rsid w:val="0071063B"/>
    <w:rsid w:val="007121ED"/>
    <w:rsid w:val="007123A3"/>
    <w:rsid w:val="007131A6"/>
    <w:rsid w:val="00713B91"/>
    <w:rsid w:val="00713D65"/>
    <w:rsid w:val="007142A4"/>
    <w:rsid w:val="00715600"/>
    <w:rsid w:val="00716174"/>
    <w:rsid w:val="007161D0"/>
    <w:rsid w:val="0071772E"/>
    <w:rsid w:val="007203EE"/>
    <w:rsid w:val="007207DE"/>
    <w:rsid w:val="00721243"/>
    <w:rsid w:val="007243E0"/>
    <w:rsid w:val="00725937"/>
    <w:rsid w:val="00725C7C"/>
    <w:rsid w:val="007263BE"/>
    <w:rsid w:val="00730794"/>
    <w:rsid w:val="00731C72"/>
    <w:rsid w:val="00733B03"/>
    <w:rsid w:val="0073739C"/>
    <w:rsid w:val="00740D53"/>
    <w:rsid w:val="0074218B"/>
    <w:rsid w:val="00743EE7"/>
    <w:rsid w:val="007459F3"/>
    <w:rsid w:val="0074606B"/>
    <w:rsid w:val="007461FF"/>
    <w:rsid w:val="00747A53"/>
    <w:rsid w:val="00752AFB"/>
    <w:rsid w:val="00753BC3"/>
    <w:rsid w:val="00755BE2"/>
    <w:rsid w:val="00755E02"/>
    <w:rsid w:val="00756788"/>
    <w:rsid w:val="007601FB"/>
    <w:rsid w:val="0076074E"/>
    <w:rsid w:val="0076250B"/>
    <w:rsid w:val="00764665"/>
    <w:rsid w:val="00767B1A"/>
    <w:rsid w:val="00770E08"/>
    <w:rsid w:val="0077359E"/>
    <w:rsid w:val="00776DB4"/>
    <w:rsid w:val="00785209"/>
    <w:rsid w:val="0078524B"/>
    <w:rsid w:val="007856AF"/>
    <w:rsid w:val="00790963"/>
    <w:rsid w:val="00792C45"/>
    <w:rsid w:val="007942C8"/>
    <w:rsid w:val="00795718"/>
    <w:rsid w:val="00795C7E"/>
    <w:rsid w:val="0079712D"/>
    <w:rsid w:val="007976FD"/>
    <w:rsid w:val="007A043A"/>
    <w:rsid w:val="007A3DD6"/>
    <w:rsid w:val="007A45F0"/>
    <w:rsid w:val="007A51F1"/>
    <w:rsid w:val="007A6B00"/>
    <w:rsid w:val="007A79CB"/>
    <w:rsid w:val="007B0CB1"/>
    <w:rsid w:val="007B2D11"/>
    <w:rsid w:val="007B54AB"/>
    <w:rsid w:val="007B5740"/>
    <w:rsid w:val="007C042C"/>
    <w:rsid w:val="007C568C"/>
    <w:rsid w:val="007C7910"/>
    <w:rsid w:val="007C7B5B"/>
    <w:rsid w:val="007C7D40"/>
    <w:rsid w:val="007C7FCB"/>
    <w:rsid w:val="007D1703"/>
    <w:rsid w:val="007D18B7"/>
    <w:rsid w:val="007D1C27"/>
    <w:rsid w:val="007D1D07"/>
    <w:rsid w:val="007D429A"/>
    <w:rsid w:val="007D56B8"/>
    <w:rsid w:val="007D5B5F"/>
    <w:rsid w:val="007D5E8D"/>
    <w:rsid w:val="007D6F79"/>
    <w:rsid w:val="007D7018"/>
    <w:rsid w:val="007D70F0"/>
    <w:rsid w:val="007D7566"/>
    <w:rsid w:val="007E082E"/>
    <w:rsid w:val="007E090D"/>
    <w:rsid w:val="007E2DD5"/>
    <w:rsid w:val="007E4F7F"/>
    <w:rsid w:val="007E5171"/>
    <w:rsid w:val="007E5573"/>
    <w:rsid w:val="007E5815"/>
    <w:rsid w:val="007E7792"/>
    <w:rsid w:val="007F176D"/>
    <w:rsid w:val="007F1AA5"/>
    <w:rsid w:val="007F394C"/>
    <w:rsid w:val="007F3C4E"/>
    <w:rsid w:val="007F3C64"/>
    <w:rsid w:val="007F42E6"/>
    <w:rsid w:val="007F4562"/>
    <w:rsid w:val="007F4C6B"/>
    <w:rsid w:val="007F584E"/>
    <w:rsid w:val="007F65F9"/>
    <w:rsid w:val="007F6AE7"/>
    <w:rsid w:val="007F7681"/>
    <w:rsid w:val="008021A9"/>
    <w:rsid w:val="00803200"/>
    <w:rsid w:val="0080423F"/>
    <w:rsid w:val="00807DE8"/>
    <w:rsid w:val="00807E90"/>
    <w:rsid w:val="00812A76"/>
    <w:rsid w:val="00814D8B"/>
    <w:rsid w:val="00814E89"/>
    <w:rsid w:val="00816488"/>
    <w:rsid w:val="008221F6"/>
    <w:rsid w:val="0082386A"/>
    <w:rsid w:val="0082452D"/>
    <w:rsid w:val="0082482F"/>
    <w:rsid w:val="008249D1"/>
    <w:rsid w:val="0082578D"/>
    <w:rsid w:val="00826DAD"/>
    <w:rsid w:val="008301A7"/>
    <w:rsid w:val="00830AD9"/>
    <w:rsid w:val="00831367"/>
    <w:rsid w:val="008319B0"/>
    <w:rsid w:val="00832918"/>
    <w:rsid w:val="0083291A"/>
    <w:rsid w:val="00832A8C"/>
    <w:rsid w:val="008334CE"/>
    <w:rsid w:val="008335E9"/>
    <w:rsid w:val="00833A01"/>
    <w:rsid w:val="0083614C"/>
    <w:rsid w:val="00840080"/>
    <w:rsid w:val="0084247F"/>
    <w:rsid w:val="00842CA6"/>
    <w:rsid w:val="008443EE"/>
    <w:rsid w:val="00844E99"/>
    <w:rsid w:val="00846455"/>
    <w:rsid w:val="008517C2"/>
    <w:rsid w:val="00853548"/>
    <w:rsid w:val="00853D70"/>
    <w:rsid w:val="00853D9A"/>
    <w:rsid w:val="008550FC"/>
    <w:rsid w:val="00855933"/>
    <w:rsid w:val="00855C68"/>
    <w:rsid w:val="00856AAA"/>
    <w:rsid w:val="008600D9"/>
    <w:rsid w:val="00861D07"/>
    <w:rsid w:val="00862BC3"/>
    <w:rsid w:val="00864AE7"/>
    <w:rsid w:val="008652DA"/>
    <w:rsid w:val="0087025A"/>
    <w:rsid w:val="00871887"/>
    <w:rsid w:val="008720D0"/>
    <w:rsid w:val="008737B2"/>
    <w:rsid w:val="0087425F"/>
    <w:rsid w:val="008765FF"/>
    <w:rsid w:val="008802A5"/>
    <w:rsid w:val="0088176D"/>
    <w:rsid w:val="00881A9E"/>
    <w:rsid w:val="0088239B"/>
    <w:rsid w:val="00882A38"/>
    <w:rsid w:val="00884737"/>
    <w:rsid w:val="00884DBB"/>
    <w:rsid w:val="00884F14"/>
    <w:rsid w:val="0088579A"/>
    <w:rsid w:val="00886085"/>
    <w:rsid w:val="00886DF9"/>
    <w:rsid w:val="00887CB1"/>
    <w:rsid w:val="00890CE2"/>
    <w:rsid w:val="00891B2B"/>
    <w:rsid w:val="00892BD6"/>
    <w:rsid w:val="008968F2"/>
    <w:rsid w:val="0089782C"/>
    <w:rsid w:val="008A1464"/>
    <w:rsid w:val="008A28F7"/>
    <w:rsid w:val="008A2A9C"/>
    <w:rsid w:val="008A4024"/>
    <w:rsid w:val="008A602B"/>
    <w:rsid w:val="008A6D8C"/>
    <w:rsid w:val="008A7753"/>
    <w:rsid w:val="008B07DE"/>
    <w:rsid w:val="008B1E8C"/>
    <w:rsid w:val="008B2D7E"/>
    <w:rsid w:val="008B437C"/>
    <w:rsid w:val="008B4443"/>
    <w:rsid w:val="008B5901"/>
    <w:rsid w:val="008C2B20"/>
    <w:rsid w:val="008C7539"/>
    <w:rsid w:val="008D09A9"/>
    <w:rsid w:val="008D1BB4"/>
    <w:rsid w:val="008D466D"/>
    <w:rsid w:val="008D5D37"/>
    <w:rsid w:val="008D6069"/>
    <w:rsid w:val="008D7F41"/>
    <w:rsid w:val="008E1C9C"/>
    <w:rsid w:val="008E45F3"/>
    <w:rsid w:val="008E4966"/>
    <w:rsid w:val="008E4CD1"/>
    <w:rsid w:val="008E5B26"/>
    <w:rsid w:val="008E7425"/>
    <w:rsid w:val="008F15CE"/>
    <w:rsid w:val="008F293F"/>
    <w:rsid w:val="008F30F6"/>
    <w:rsid w:val="008F50F6"/>
    <w:rsid w:val="008F6DC3"/>
    <w:rsid w:val="0090064C"/>
    <w:rsid w:val="009029A6"/>
    <w:rsid w:val="00902C0C"/>
    <w:rsid w:val="00903E93"/>
    <w:rsid w:val="0090447D"/>
    <w:rsid w:val="00905DF4"/>
    <w:rsid w:val="00907143"/>
    <w:rsid w:val="00911875"/>
    <w:rsid w:val="009129D8"/>
    <w:rsid w:val="00913C22"/>
    <w:rsid w:val="00914FFF"/>
    <w:rsid w:val="00915499"/>
    <w:rsid w:val="00915C1A"/>
    <w:rsid w:val="00917842"/>
    <w:rsid w:val="00921AC2"/>
    <w:rsid w:val="009220D0"/>
    <w:rsid w:val="0092238B"/>
    <w:rsid w:val="009234AC"/>
    <w:rsid w:val="009257B8"/>
    <w:rsid w:val="00925BED"/>
    <w:rsid w:val="00926551"/>
    <w:rsid w:val="00930727"/>
    <w:rsid w:val="0093284A"/>
    <w:rsid w:val="00933A06"/>
    <w:rsid w:val="00933DCE"/>
    <w:rsid w:val="0093534B"/>
    <w:rsid w:val="00935582"/>
    <w:rsid w:val="00935D66"/>
    <w:rsid w:val="009362C2"/>
    <w:rsid w:val="00937EDD"/>
    <w:rsid w:val="0094268A"/>
    <w:rsid w:val="00944297"/>
    <w:rsid w:val="009458E4"/>
    <w:rsid w:val="0094602A"/>
    <w:rsid w:val="00952F82"/>
    <w:rsid w:val="00955A79"/>
    <w:rsid w:val="009578AD"/>
    <w:rsid w:val="0096043F"/>
    <w:rsid w:val="00960492"/>
    <w:rsid w:val="00960DEB"/>
    <w:rsid w:val="00961F38"/>
    <w:rsid w:val="00962564"/>
    <w:rsid w:val="0096520D"/>
    <w:rsid w:val="00967745"/>
    <w:rsid w:val="00970196"/>
    <w:rsid w:val="00970DDE"/>
    <w:rsid w:val="009710BB"/>
    <w:rsid w:val="009714BC"/>
    <w:rsid w:val="00971E4B"/>
    <w:rsid w:val="00973625"/>
    <w:rsid w:val="00974167"/>
    <w:rsid w:val="00976090"/>
    <w:rsid w:val="009768AB"/>
    <w:rsid w:val="00977BB0"/>
    <w:rsid w:val="00977FE0"/>
    <w:rsid w:val="009814D9"/>
    <w:rsid w:val="00983B3C"/>
    <w:rsid w:val="0098445A"/>
    <w:rsid w:val="00984FAC"/>
    <w:rsid w:val="00985577"/>
    <w:rsid w:val="00986C57"/>
    <w:rsid w:val="00992F99"/>
    <w:rsid w:val="00993A4B"/>
    <w:rsid w:val="00993C7A"/>
    <w:rsid w:val="00994964"/>
    <w:rsid w:val="009953A8"/>
    <w:rsid w:val="00996E5A"/>
    <w:rsid w:val="00997C41"/>
    <w:rsid w:val="00997F4A"/>
    <w:rsid w:val="009A0995"/>
    <w:rsid w:val="009A1FC9"/>
    <w:rsid w:val="009A2B5A"/>
    <w:rsid w:val="009A2DCF"/>
    <w:rsid w:val="009A5C0B"/>
    <w:rsid w:val="009A7785"/>
    <w:rsid w:val="009B2F76"/>
    <w:rsid w:val="009B32A8"/>
    <w:rsid w:val="009B65D5"/>
    <w:rsid w:val="009B7796"/>
    <w:rsid w:val="009C03FB"/>
    <w:rsid w:val="009C3AE0"/>
    <w:rsid w:val="009D03E4"/>
    <w:rsid w:val="009D1472"/>
    <w:rsid w:val="009D17D8"/>
    <w:rsid w:val="009D1FE7"/>
    <w:rsid w:val="009D3753"/>
    <w:rsid w:val="009D4262"/>
    <w:rsid w:val="009D4C1C"/>
    <w:rsid w:val="009D4DB2"/>
    <w:rsid w:val="009D5617"/>
    <w:rsid w:val="009D56E0"/>
    <w:rsid w:val="009D58C5"/>
    <w:rsid w:val="009D6659"/>
    <w:rsid w:val="009D679C"/>
    <w:rsid w:val="009D67D4"/>
    <w:rsid w:val="009D6F63"/>
    <w:rsid w:val="009D7718"/>
    <w:rsid w:val="009E01B2"/>
    <w:rsid w:val="009E09C2"/>
    <w:rsid w:val="009E16A7"/>
    <w:rsid w:val="009E30B1"/>
    <w:rsid w:val="009E3CD6"/>
    <w:rsid w:val="009E5139"/>
    <w:rsid w:val="009E5715"/>
    <w:rsid w:val="009E59BD"/>
    <w:rsid w:val="009E5A47"/>
    <w:rsid w:val="009E7BE9"/>
    <w:rsid w:val="009F0E8B"/>
    <w:rsid w:val="009F245E"/>
    <w:rsid w:val="009F2916"/>
    <w:rsid w:val="009F55FC"/>
    <w:rsid w:val="009F62B8"/>
    <w:rsid w:val="009F7574"/>
    <w:rsid w:val="00A00277"/>
    <w:rsid w:val="00A00DAB"/>
    <w:rsid w:val="00A01120"/>
    <w:rsid w:val="00A02A9F"/>
    <w:rsid w:val="00A02C60"/>
    <w:rsid w:val="00A03A1C"/>
    <w:rsid w:val="00A07165"/>
    <w:rsid w:val="00A0716D"/>
    <w:rsid w:val="00A0770C"/>
    <w:rsid w:val="00A07B41"/>
    <w:rsid w:val="00A127CB"/>
    <w:rsid w:val="00A12F74"/>
    <w:rsid w:val="00A14313"/>
    <w:rsid w:val="00A14449"/>
    <w:rsid w:val="00A1455C"/>
    <w:rsid w:val="00A14CF7"/>
    <w:rsid w:val="00A1632F"/>
    <w:rsid w:val="00A20532"/>
    <w:rsid w:val="00A213B0"/>
    <w:rsid w:val="00A213C9"/>
    <w:rsid w:val="00A216F4"/>
    <w:rsid w:val="00A22C32"/>
    <w:rsid w:val="00A23224"/>
    <w:rsid w:val="00A23F99"/>
    <w:rsid w:val="00A249C7"/>
    <w:rsid w:val="00A24CA8"/>
    <w:rsid w:val="00A25934"/>
    <w:rsid w:val="00A272B3"/>
    <w:rsid w:val="00A30263"/>
    <w:rsid w:val="00A32119"/>
    <w:rsid w:val="00A3289E"/>
    <w:rsid w:val="00A33CDB"/>
    <w:rsid w:val="00A35C83"/>
    <w:rsid w:val="00A36F1D"/>
    <w:rsid w:val="00A3721A"/>
    <w:rsid w:val="00A3754F"/>
    <w:rsid w:val="00A37C61"/>
    <w:rsid w:val="00A407CC"/>
    <w:rsid w:val="00A4133E"/>
    <w:rsid w:val="00A41834"/>
    <w:rsid w:val="00A41D83"/>
    <w:rsid w:val="00A41FCC"/>
    <w:rsid w:val="00A44BCB"/>
    <w:rsid w:val="00A45FC8"/>
    <w:rsid w:val="00A4716B"/>
    <w:rsid w:val="00A50C5A"/>
    <w:rsid w:val="00A5215D"/>
    <w:rsid w:val="00A57ADE"/>
    <w:rsid w:val="00A600F1"/>
    <w:rsid w:val="00A60957"/>
    <w:rsid w:val="00A615A8"/>
    <w:rsid w:val="00A619B7"/>
    <w:rsid w:val="00A6202E"/>
    <w:rsid w:val="00A62B6D"/>
    <w:rsid w:val="00A63B37"/>
    <w:rsid w:val="00A65C17"/>
    <w:rsid w:val="00A67C14"/>
    <w:rsid w:val="00A70D72"/>
    <w:rsid w:val="00A70F14"/>
    <w:rsid w:val="00A727CA"/>
    <w:rsid w:val="00A72D41"/>
    <w:rsid w:val="00A73A82"/>
    <w:rsid w:val="00A75179"/>
    <w:rsid w:val="00A75635"/>
    <w:rsid w:val="00A75AE9"/>
    <w:rsid w:val="00A81561"/>
    <w:rsid w:val="00A840B1"/>
    <w:rsid w:val="00A84339"/>
    <w:rsid w:val="00A84EFB"/>
    <w:rsid w:val="00A85D3F"/>
    <w:rsid w:val="00A87D4B"/>
    <w:rsid w:val="00A90B53"/>
    <w:rsid w:val="00A90C7D"/>
    <w:rsid w:val="00A92CA1"/>
    <w:rsid w:val="00A9594C"/>
    <w:rsid w:val="00A97F40"/>
    <w:rsid w:val="00AA1C16"/>
    <w:rsid w:val="00AA231C"/>
    <w:rsid w:val="00AA3DBB"/>
    <w:rsid w:val="00AA4954"/>
    <w:rsid w:val="00AA53B6"/>
    <w:rsid w:val="00AA623D"/>
    <w:rsid w:val="00AA76AC"/>
    <w:rsid w:val="00AB0121"/>
    <w:rsid w:val="00AB0C54"/>
    <w:rsid w:val="00AB2368"/>
    <w:rsid w:val="00AB28FE"/>
    <w:rsid w:val="00AB2FAE"/>
    <w:rsid w:val="00AB4122"/>
    <w:rsid w:val="00AB52B0"/>
    <w:rsid w:val="00AC0E07"/>
    <w:rsid w:val="00AC1904"/>
    <w:rsid w:val="00AC22A1"/>
    <w:rsid w:val="00AC3458"/>
    <w:rsid w:val="00AC498E"/>
    <w:rsid w:val="00AC688A"/>
    <w:rsid w:val="00AC6B32"/>
    <w:rsid w:val="00AD05E0"/>
    <w:rsid w:val="00AD1584"/>
    <w:rsid w:val="00AD2296"/>
    <w:rsid w:val="00AD2391"/>
    <w:rsid w:val="00AD2C86"/>
    <w:rsid w:val="00AD3167"/>
    <w:rsid w:val="00AD33F2"/>
    <w:rsid w:val="00AD5E5A"/>
    <w:rsid w:val="00AD7077"/>
    <w:rsid w:val="00AD71F9"/>
    <w:rsid w:val="00AD774C"/>
    <w:rsid w:val="00AE156D"/>
    <w:rsid w:val="00AE190C"/>
    <w:rsid w:val="00AE2F7E"/>
    <w:rsid w:val="00AE3DC6"/>
    <w:rsid w:val="00AE4C2D"/>
    <w:rsid w:val="00AE6B4E"/>
    <w:rsid w:val="00AF1351"/>
    <w:rsid w:val="00AF35F8"/>
    <w:rsid w:val="00AF3B78"/>
    <w:rsid w:val="00AF67A9"/>
    <w:rsid w:val="00B00921"/>
    <w:rsid w:val="00B01467"/>
    <w:rsid w:val="00B01E8C"/>
    <w:rsid w:val="00B02AFB"/>
    <w:rsid w:val="00B03252"/>
    <w:rsid w:val="00B0373B"/>
    <w:rsid w:val="00B03F03"/>
    <w:rsid w:val="00B0435E"/>
    <w:rsid w:val="00B07521"/>
    <w:rsid w:val="00B0770F"/>
    <w:rsid w:val="00B07A3A"/>
    <w:rsid w:val="00B10EC6"/>
    <w:rsid w:val="00B1175A"/>
    <w:rsid w:val="00B123F7"/>
    <w:rsid w:val="00B12B6B"/>
    <w:rsid w:val="00B13B89"/>
    <w:rsid w:val="00B14130"/>
    <w:rsid w:val="00B14369"/>
    <w:rsid w:val="00B15213"/>
    <w:rsid w:val="00B16199"/>
    <w:rsid w:val="00B164F2"/>
    <w:rsid w:val="00B17CEE"/>
    <w:rsid w:val="00B2055C"/>
    <w:rsid w:val="00B23CF8"/>
    <w:rsid w:val="00B258E3"/>
    <w:rsid w:val="00B25BAC"/>
    <w:rsid w:val="00B25EB6"/>
    <w:rsid w:val="00B2619D"/>
    <w:rsid w:val="00B30DFE"/>
    <w:rsid w:val="00B31182"/>
    <w:rsid w:val="00B32B91"/>
    <w:rsid w:val="00B349DE"/>
    <w:rsid w:val="00B35169"/>
    <w:rsid w:val="00B37874"/>
    <w:rsid w:val="00B4113A"/>
    <w:rsid w:val="00B438EA"/>
    <w:rsid w:val="00B448D3"/>
    <w:rsid w:val="00B4589C"/>
    <w:rsid w:val="00B45FE3"/>
    <w:rsid w:val="00B500F7"/>
    <w:rsid w:val="00B51E7E"/>
    <w:rsid w:val="00B55018"/>
    <w:rsid w:val="00B555DC"/>
    <w:rsid w:val="00B55E79"/>
    <w:rsid w:val="00B57FC7"/>
    <w:rsid w:val="00B617F0"/>
    <w:rsid w:val="00B61987"/>
    <w:rsid w:val="00B63D82"/>
    <w:rsid w:val="00B668D2"/>
    <w:rsid w:val="00B70CBC"/>
    <w:rsid w:val="00B71738"/>
    <w:rsid w:val="00B718A9"/>
    <w:rsid w:val="00B72088"/>
    <w:rsid w:val="00B75867"/>
    <w:rsid w:val="00B75DA2"/>
    <w:rsid w:val="00B75EF1"/>
    <w:rsid w:val="00B802CD"/>
    <w:rsid w:val="00B80A2E"/>
    <w:rsid w:val="00B82486"/>
    <w:rsid w:val="00B82697"/>
    <w:rsid w:val="00B849C9"/>
    <w:rsid w:val="00B87F17"/>
    <w:rsid w:val="00B94F66"/>
    <w:rsid w:val="00B95DD7"/>
    <w:rsid w:val="00B96056"/>
    <w:rsid w:val="00BA0BE0"/>
    <w:rsid w:val="00BA0FE7"/>
    <w:rsid w:val="00BA172E"/>
    <w:rsid w:val="00BA1F2A"/>
    <w:rsid w:val="00BA1F91"/>
    <w:rsid w:val="00BA2555"/>
    <w:rsid w:val="00BA361F"/>
    <w:rsid w:val="00BA6B9D"/>
    <w:rsid w:val="00BA7BCA"/>
    <w:rsid w:val="00BA7DB0"/>
    <w:rsid w:val="00BA7E93"/>
    <w:rsid w:val="00BB1370"/>
    <w:rsid w:val="00BB40DF"/>
    <w:rsid w:val="00BB41DD"/>
    <w:rsid w:val="00BB47FA"/>
    <w:rsid w:val="00BB4960"/>
    <w:rsid w:val="00BB527E"/>
    <w:rsid w:val="00BB783D"/>
    <w:rsid w:val="00BB7B36"/>
    <w:rsid w:val="00BC0807"/>
    <w:rsid w:val="00BC2EA4"/>
    <w:rsid w:val="00BC336E"/>
    <w:rsid w:val="00BC3728"/>
    <w:rsid w:val="00BC44E3"/>
    <w:rsid w:val="00BC7E3C"/>
    <w:rsid w:val="00BD065D"/>
    <w:rsid w:val="00BD1F06"/>
    <w:rsid w:val="00BD2D07"/>
    <w:rsid w:val="00BD3A97"/>
    <w:rsid w:val="00BD3E16"/>
    <w:rsid w:val="00BD7983"/>
    <w:rsid w:val="00BD7D77"/>
    <w:rsid w:val="00BE0113"/>
    <w:rsid w:val="00BE1232"/>
    <w:rsid w:val="00BE1C23"/>
    <w:rsid w:val="00BE3A5D"/>
    <w:rsid w:val="00BE3FCD"/>
    <w:rsid w:val="00BE709F"/>
    <w:rsid w:val="00BE7310"/>
    <w:rsid w:val="00BE7458"/>
    <w:rsid w:val="00BF03A1"/>
    <w:rsid w:val="00BF1AFF"/>
    <w:rsid w:val="00BF3595"/>
    <w:rsid w:val="00BF4D53"/>
    <w:rsid w:val="00BF4E7D"/>
    <w:rsid w:val="00BF7D5F"/>
    <w:rsid w:val="00C00841"/>
    <w:rsid w:val="00C0117D"/>
    <w:rsid w:val="00C017ED"/>
    <w:rsid w:val="00C02257"/>
    <w:rsid w:val="00C05C42"/>
    <w:rsid w:val="00C103DE"/>
    <w:rsid w:val="00C10BFD"/>
    <w:rsid w:val="00C12FC3"/>
    <w:rsid w:val="00C13374"/>
    <w:rsid w:val="00C15E89"/>
    <w:rsid w:val="00C170CC"/>
    <w:rsid w:val="00C1740D"/>
    <w:rsid w:val="00C234BF"/>
    <w:rsid w:val="00C24C06"/>
    <w:rsid w:val="00C2563D"/>
    <w:rsid w:val="00C2603E"/>
    <w:rsid w:val="00C264E7"/>
    <w:rsid w:val="00C26FED"/>
    <w:rsid w:val="00C3080A"/>
    <w:rsid w:val="00C30CED"/>
    <w:rsid w:val="00C30F1A"/>
    <w:rsid w:val="00C313D5"/>
    <w:rsid w:val="00C31CFE"/>
    <w:rsid w:val="00C336C6"/>
    <w:rsid w:val="00C3455C"/>
    <w:rsid w:val="00C37744"/>
    <w:rsid w:val="00C443E2"/>
    <w:rsid w:val="00C44F44"/>
    <w:rsid w:val="00C47408"/>
    <w:rsid w:val="00C47512"/>
    <w:rsid w:val="00C500E8"/>
    <w:rsid w:val="00C5116A"/>
    <w:rsid w:val="00C52AB5"/>
    <w:rsid w:val="00C537B1"/>
    <w:rsid w:val="00C54A1F"/>
    <w:rsid w:val="00C54F87"/>
    <w:rsid w:val="00C55F39"/>
    <w:rsid w:val="00C56BD2"/>
    <w:rsid w:val="00C57ACE"/>
    <w:rsid w:val="00C6060F"/>
    <w:rsid w:val="00C6401A"/>
    <w:rsid w:val="00C646E6"/>
    <w:rsid w:val="00C64FD5"/>
    <w:rsid w:val="00C651D0"/>
    <w:rsid w:val="00C6520D"/>
    <w:rsid w:val="00C66925"/>
    <w:rsid w:val="00C705E0"/>
    <w:rsid w:val="00C7462A"/>
    <w:rsid w:val="00C74D3B"/>
    <w:rsid w:val="00C74DBA"/>
    <w:rsid w:val="00C77AA1"/>
    <w:rsid w:val="00C8015C"/>
    <w:rsid w:val="00C819B8"/>
    <w:rsid w:val="00C8215C"/>
    <w:rsid w:val="00C827E2"/>
    <w:rsid w:val="00C84554"/>
    <w:rsid w:val="00C84946"/>
    <w:rsid w:val="00C84BE3"/>
    <w:rsid w:val="00C86C7B"/>
    <w:rsid w:val="00C87061"/>
    <w:rsid w:val="00C90DEE"/>
    <w:rsid w:val="00C92062"/>
    <w:rsid w:val="00C93391"/>
    <w:rsid w:val="00C945CC"/>
    <w:rsid w:val="00C947DD"/>
    <w:rsid w:val="00C94D8A"/>
    <w:rsid w:val="00C96B54"/>
    <w:rsid w:val="00C9764D"/>
    <w:rsid w:val="00C97DF8"/>
    <w:rsid w:val="00CA15ED"/>
    <w:rsid w:val="00CA1D2F"/>
    <w:rsid w:val="00CA41B8"/>
    <w:rsid w:val="00CA5D14"/>
    <w:rsid w:val="00CA5DA2"/>
    <w:rsid w:val="00CA6002"/>
    <w:rsid w:val="00CA608E"/>
    <w:rsid w:val="00CA757B"/>
    <w:rsid w:val="00CA7EAF"/>
    <w:rsid w:val="00CB15DF"/>
    <w:rsid w:val="00CB26A2"/>
    <w:rsid w:val="00CB2EA3"/>
    <w:rsid w:val="00CB32F5"/>
    <w:rsid w:val="00CB5749"/>
    <w:rsid w:val="00CB596C"/>
    <w:rsid w:val="00CB65A5"/>
    <w:rsid w:val="00CB6E7F"/>
    <w:rsid w:val="00CB74D9"/>
    <w:rsid w:val="00CB76FD"/>
    <w:rsid w:val="00CC7EB4"/>
    <w:rsid w:val="00CD11AA"/>
    <w:rsid w:val="00CD2CC8"/>
    <w:rsid w:val="00CD3FEB"/>
    <w:rsid w:val="00CD489B"/>
    <w:rsid w:val="00CD4D1B"/>
    <w:rsid w:val="00CD664E"/>
    <w:rsid w:val="00CD7C87"/>
    <w:rsid w:val="00CE200F"/>
    <w:rsid w:val="00CE5652"/>
    <w:rsid w:val="00CE6055"/>
    <w:rsid w:val="00CE63DF"/>
    <w:rsid w:val="00CE79B4"/>
    <w:rsid w:val="00CF2504"/>
    <w:rsid w:val="00CF2846"/>
    <w:rsid w:val="00CF355D"/>
    <w:rsid w:val="00CF3BF9"/>
    <w:rsid w:val="00CF6760"/>
    <w:rsid w:val="00D035B6"/>
    <w:rsid w:val="00D051BB"/>
    <w:rsid w:val="00D05FDC"/>
    <w:rsid w:val="00D06C28"/>
    <w:rsid w:val="00D100D5"/>
    <w:rsid w:val="00D13E14"/>
    <w:rsid w:val="00D14750"/>
    <w:rsid w:val="00D20CD2"/>
    <w:rsid w:val="00D228B7"/>
    <w:rsid w:val="00D236A4"/>
    <w:rsid w:val="00D24068"/>
    <w:rsid w:val="00D24245"/>
    <w:rsid w:val="00D2489D"/>
    <w:rsid w:val="00D24BD2"/>
    <w:rsid w:val="00D24C80"/>
    <w:rsid w:val="00D27499"/>
    <w:rsid w:val="00D275D3"/>
    <w:rsid w:val="00D30954"/>
    <w:rsid w:val="00D30BB0"/>
    <w:rsid w:val="00D30C3A"/>
    <w:rsid w:val="00D30D7E"/>
    <w:rsid w:val="00D3272F"/>
    <w:rsid w:val="00D32D64"/>
    <w:rsid w:val="00D3556B"/>
    <w:rsid w:val="00D36B77"/>
    <w:rsid w:val="00D37C70"/>
    <w:rsid w:val="00D37DC3"/>
    <w:rsid w:val="00D414B5"/>
    <w:rsid w:val="00D415BF"/>
    <w:rsid w:val="00D422E1"/>
    <w:rsid w:val="00D44506"/>
    <w:rsid w:val="00D46CD6"/>
    <w:rsid w:val="00D52062"/>
    <w:rsid w:val="00D52C28"/>
    <w:rsid w:val="00D52F56"/>
    <w:rsid w:val="00D5758A"/>
    <w:rsid w:val="00D57EE8"/>
    <w:rsid w:val="00D60047"/>
    <w:rsid w:val="00D6540B"/>
    <w:rsid w:val="00D66EE2"/>
    <w:rsid w:val="00D70B93"/>
    <w:rsid w:val="00D7187F"/>
    <w:rsid w:val="00D73973"/>
    <w:rsid w:val="00D760D5"/>
    <w:rsid w:val="00D766EB"/>
    <w:rsid w:val="00D76D70"/>
    <w:rsid w:val="00D76EF1"/>
    <w:rsid w:val="00D77727"/>
    <w:rsid w:val="00D824A9"/>
    <w:rsid w:val="00D83DE2"/>
    <w:rsid w:val="00D83EBE"/>
    <w:rsid w:val="00D84924"/>
    <w:rsid w:val="00D909EF"/>
    <w:rsid w:val="00D90C45"/>
    <w:rsid w:val="00D9150B"/>
    <w:rsid w:val="00D92770"/>
    <w:rsid w:val="00D929C4"/>
    <w:rsid w:val="00D93319"/>
    <w:rsid w:val="00D937E0"/>
    <w:rsid w:val="00D96566"/>
    <w:rsid w:val="00D965E1"/>
    <w:rsid w:val="00D967E1"/>
    <w:rsid w:val="00D97652"/>
    <w:rsid w:val="00D97912"/>
    <w:rsid w:val="00DA02BC"/>
    <w:rsid w:val="00DA0C96"/>
    <w:rsid w:val="00DA13C3"/>
    <w:rsid w:val="00DA26C4"/>
    <w:rsid w:val="00DA3B6E"/>
    <w:rsid w:val="00DA4D29"/>
    <w:rsid w:val="00DA5287"/>
    <w:rsid w:val="00DA63C8"/>
    <w:rsid w:val="00DA7A9F"/>
    <w:rsid w:val="00DB22D5"/>
    <w:rsid w:val="00DB5E70"/>
    <w:rsid w:val="00DB77C7"/>
    <w:rsid w:val="00DB7D54"/>
    <w:rsid w:val="00DC0D4F"/>
    <w:rsid w:val="00DC139D"/>
    <w:rsid w:val="00DC2488"/>
    <w:rsid w:val="00DC274F"/>
    <w:rsid w:val="00DC3CE2"/>
    <w:rsid w:val="00DC3FB4"/>
    <w:rsid w:val="00DC4152"/>
    <w:rsid w:val="00DC4540"/>
    <w:rsid w:val="00DC4858"/>
    <w:rsid w:val="00DC4F6F"/>
    <w:rsid w:val="00DC5372"/>
    <w:rsid w:val="00DC5AE9"/>
    <w:rsid w:val="00DC7B63"/>
    <w:rsid w:val="00DD13C3"/>
    <w:rsid w:val="00DD15D7"/>
    <w:rsid w:val="00DD1C46"/>
    <w:rsid w:val="00DD31D4"/>
    <w:rsid w:val="00DD35EA"/>
    <w:rsid w:val="00DD6203"/>
    <w:rsid w:val="00DE0767"/>
    <w:rsid w:val="00DE0E4A"/>
    <w:rsid w:val="00DE3C52"/>
    <w:rsid w:val="00DE613E"/>
    <w:rsid w:val="00DE653F"/>
    <w:rsid w:val="00DE6787"/>
    <w:rsid w:val="00DE74C4"/>
    <w:rsid w:val="00DE7BA3"/>
    <w:rsid w:val="00DF22C1"/>
    <w:rsid w:val="00DF4D11"/>
    <w:rsid w:val="00DF644A"/>
    <w:rsid w:val="00DF7067"/>
    <w:rsid w:val="00E00391"/>
    <w:rsid w:val="00E011CC"/>
    <w:rsid w:val="00E02F6A"/>
    <w:rsid w:val="00E03D29"/>
    <w:rsid w:val="00E041CE"/>
    <w:rsid w:val="00E0455C"/>
    <w:rsid w:val="00E11DF7"/>
    <w:rsid w:val="00E139A7"/>
    <w:rsid w:val="00E14136"/>
    <w:rsid w:val="00E146CB"/>
    <w:rsid w:val="00E1515F"/>
    <w:rsid w:val="00E16158"/>
    <w:rsid w:val="00E16AC1"/>
    <w:rsid w:val="00E21227"/>
    <w:rsid w:val="00E21D91"/>
    <w:rsid w:val="00E22CBB"/>
    <w:rsid w:val="00E245DC"/>
    <w:rsid w:val="00E25790"/>
    <w:rsid w:val="00E262C7"/>
    <w:rsid w:val="00E26FAE"/>
    <w:rsid w:val="00E30958"/>
    <w:rsid w:val="00E31CA8"/>
    <w:rsid w:val="00E32902"/>
    <w:rsid w:val="00E34CAE"/>
    <w:rsid w:val="00E362D7"/>
    <w:rsid w:val="00E37AEB"/>
    <w:rsid w:val="00E37F53"/>
    <w:rsid w:val="00E41575"/>
    <w:rsid w:val="00E41E29"/>
    <w:rsid w:val="00E42084"/>
    <w:rsid w:val="00E422A0"/>
    <w:rsid w:val="00E44757"/>
    <w:rsid w:val="00E44B7C"/>
    <w:rsid w:val="00E47D24"/>
    <w:rsid w:val="00E47D6D"/>
    <w:rsid w:val="00E50F5E"/>
    <w:rsid w:val="00E51A2D"/>
    <w:rsid w:val="00E53089"/>
    <w:rsid w:val="00E53E3D"/>
    <w:rsid w:val="00E5428B"/>
    <w:rsid w:val="00E54B70"/>
    <w:rsid w:val="00E55490"/>
    <w:rsid w:val="00E573F5"/>
    <w:rsid w:val="00E601F8"/>
    <w:rsid w:val="00E61626"/>
    <w:rsid w:val="00E61813"/>
    <w:rsid w:val="00E626EF"/>
    <w:rsid w:val="00E64E10"/>
    <w:rsid w:val="00E66ACB"/>
    <w:rsid w:val="00E704D0"/>
    <w:rsid w:val="00E7123B"/>
    <w:rsid w:val="00E71448"/>
    <w:rsid w:val="00E71BAD"/>
    <w:rsid w:val="00E721F6"/>
    <w:rsid w:val="00E73E12"/>
    <w:rsid w:val="00E76820"/>
    <w:rsid w:val="00E76E8D"/>
    <w:rsid w:val="00E818F8"/>
    <w:rsid w:val="00E82883"/>
    <w:rsid w:val="00E82B97"/>
    <w:rsid w:val="00E839E6"/>
    <w:rsid w:val="00E85C14"/>
    <w:rsid w:val="00E87DC9"/>
    <w:rsid w:val="00E9162C"/>
    <w:rsid w:val="00E94C5D"/>
    <w:rsid w:val="00E9682F"/>
    <w:rsid w:val="00EA0820"/>
    <w:rsid w:val="00EA297C"/>
    <w:rsid w:val="00EA5823"/>
    <w:rsid w:val="00EA6728"/>
    <w:rsid w:val="00EB1B7C"/>
    <w:rsid w:val="00EB3C20"/>
    <w:rsid w:val="00EB4F8A"/>
    <w:rsid w:val="00EB6A19"/>
    <w:rsid w:val="00EB6E0A"/>
    <w:rsid w:val="00EB7211"/>
    <w:rsid w:val="00EB7E16"/>
    <w:rsid w:val="00EC17E6"/>
    <w:rsid w:val="00EC1D02"/>
    <w:rsid w:val="00EC3AD7"/>
    <w:rsid w:val="00EC4873"/>
    <w:rsid w:val="00EC4B3C"/>
    <w:rsid w:val="00EC57E7"/>
    <w:rsid w:val="00EC6112"/>
    <w:rsid w:val="00EC6807"/>
    <w:rsid w:val="00EC695B"/>
    <w:rsid w:val="00EC6D10"/>
    <w:rsid w:val="00EC7617"/>
    <w:rsid w:val="00EC7828"/>
    <w:rsid w:val="00ED0677"/>
    <w:rsid w:val="00ED1842"/>
    <w:rsid w:val="00ED28D1"/>
    <w:rsid w:val="00ED3AFA"/>
    <w:rsid w:val="00ED582F"/>
    <w:rsid w:val="00ED5D84"/>
    <w:rsid w:val="00ED7DD0"/>
    <w:rsid w:val="00EE1D98"/>
    <w:rsid w:val="00EE2523"/>
    <w:rsid w:val="00EE2B1D"/>
    <w:rsid w:val="00EE33E2"/>
    <w:rsid w:val="00EE37C1"/>
    <w:rsid w:val="00EE5501"/>
    <w:rsid w:val="00EE5947"/>
    <w:rsid w:val="00EE74F4"/>
    <w:rsid w:val="00EE7798"/>
    <w:rsid w:val="00EF08B3"/>
    <w:rsid w:val="00EF2065"/>
    <w:rsid w:val="00EF2943"/>
    <w:rsid w:val="00EF342A"/>
    <w:rsid w:val="00EF3FC5"/>
    <w:rsid w:val="00EF41D8"/>
    <w:rsid w:val="00EF4EE8"/>
    <w:rsid w:val="00EF550A"/>
    <w:rsid w:val="00EF5FF2"/>
    <w:rsid w:val="00EF6029"/>
    <w:rsid w:val="00F004D0"/>
    <w:rsid w:val="00F01538"/>
    <w:rsid w:val="00F0208C"/>
    <w:rsid w:val="00F0235B"/>
    <w:rsid w:val="00F0236A"/>
    <w:rsid w:val="00F03F20"/>
    <w:rsid w:val="00F04C5F"/>
    <w:rsid w:val="00F05476"/>
    <w:rsid w:val="00F1130B"/>
    <w:rsid w:val="00F117B6"/>
    <w:rsid w:val="00F122BA"/>
    <w:rsid w:val="00F145B8"/>
    <w:rsid w:val="00F21890"/>
    <w:rsid w:val="00F21A39"/>
    <w:rsid w:val="00F220C0"/>
    <w:rsid w:val="00F23035"/>
    <w:rsid w:val="00F25494"/>
    <w:rsid w:val="00F25A00"/>
    <w:rsid w:val="00F333D6"/>
    <w:rsid w:val="00F33FC6"/>
    <w:rsid w:val="00F3452C"/>
    <w:rsid w:val="00F34D6E"/>
    <w:rsid w:val="00F3651B"/>
    <w:rsid w:val="00F36DC4"/>
    <w:rsid w:val="00F372B3"/>
    <w:rsid w:val="00F37A17"/>
    <w:rsid w:val="00F37AAD"/>
    <w:rsid w:val="00F41324"/>
    <w:rsid w:val="00F4164C"/>
    <w:rsid w:val="00F4165D"/>
    <w:rsid w:val="00F4327C"/>
    <w:rsid w:val="00F459BD"/>
    <w:rsid w:val="00F46234"/>
    <w:rsid w:val="00F531A5"/>
    <w:rsid w:val="00F54C65"/>
    <w:rsid w:val="00F54F78"/>
    <w:rsid w:val="00F57A62"/>
    <w:rsid w:val="00F57D58"/>
    <w:rsid w:val="00F60751"/>
    <w:rsid w:val="00F63CD0"/>
    <w:rsid w:val="00F64078"/>
    <w:rsid w:val="00F66576"/>
    <w:rsid w:val="00F665E2"/>
    <w:rsid w:val="00F7035B"/>
    <w:rsid w:val="00F70617"/>
    <w:rsid w:val="00F71935"/>
    <w:rsid w:val="00F773D7"/>
    <w:rsid w:val="00F8040F"/>
    <w:rsid w:val="00F80472"/>
    <w:rsid w:val="00F83187"/>
    <w:rsid w:val="00F8371B"/>
    <w:rsid w:val="00F83794"/>
    <w:rsid w:val="00F839F2"/>
    <w:rsid w:val="00F84678"/>
    <w:rsid w:val="00F861A5"/>
    <w:rsid w:val="00F90B54"/>
    <w:rsid w:val="00F92C66"/>
    <w:rsid w:val="00F9393C"/>
    <w:rsid w:val="00F94008"/>
    <w:rsid w:val="00F9458D"/>
    <w:rsid w:val="00F96759"/>
    <w:rsid w:val="00F97620"/>
    <w:rsid w:val="00F97E95"/>
    <w:rsid w:val="00F9C3AE"/>
    <w:rsid w:val="00FA009D"/>
    <w:rsid w:val="00FA1501"/>
    <w:rsid w:val="00FA42D9"/>
    <w:rsid w:val="00FA477A"/>
    <w:rsid w:val="00FA5623"/>
    <w:rsid w:val="00FA5D81"/>
    <w:rsid w:val="00FA728F"/>
    <w:rsid w:val="00FB2C05"/>
    <w:rsid w:val="00FB3D73"/>
    <w:rsid w:val="00FB4AD8"/>
    <w:rsid w:val="00FB4B19"/>
    <w:rsid w:val="00FB4B2F"/>
    <w:rsid w:val="00FB5249"/>
    <w:rsid w:val="00FB583F"/>
    <w:rsid w:val="00FC00E8"/>
    <w:rsid w:val="00FC0316"/>
    <w:rsid w:val="00FC0E94"/>
    <w:rsid w:val="00FC1B1C"/>
    <w:rsid w:val="00FC334F"/>
    <w:rsid w:val="00FC567A"/>
    <w:rsid w:val="00FC6BAB"/>
    <w:rsid w:val="00FC710F"/>
    <w:rsid w:val="00FC7617"/>
    <w:rsid w:val="00FC78CE"/>
    <w:rsid w:val="00FC7C79"/>
    <w:rsid w:val="00FD024A"/>
    <w:rsid w:val="00FD0A54"/>
    <w:rsid w:val="00FD1486"/>
    <w:rsid w:val="00FD63E9"/>
    <w:rsid w:val="00FD6A17"/>
    <w:rsid w:val="00FD6CDC"/>
    <w:rsid w:val="00FD6DA1"/>
    <w:rsid w:val="00FE0E53"/>
    <w:rsid w:val="00FE1C3D"/>
    <w:rsid w:val="00FE209B"/>
    <w:rsid w:val="00FE32D3"/>
    <w:rsid w:val="00FE5382"/>
    <w:rsid w:val="00FE5BC7"/>
    <w:rsid w:val="00FE6282"/>
    <w:rsid w:val="00FE67B5"/>
    <w:rsid w:val="00FE70B3"/>
    <w:rsid w:val="00FF08D1"/>
    <w:rsid w:val="00FF0B88"/>
    <w:rsid w:val="00FF196B"/>
    <w:rsid w:val="00FF1ADE"/>
    <w:rsid w:val="00FF230E"/>
    <w:rsid w:val="00FF4CB5"/>
    <w:rsid w:val="00FF5016"/>
    <w:rsid w:val="00FF72C2"/>
    <w:rsid w:val="02E0A30E"/>
    <w:rsid w:val="045C604A"/>
    <w:rsid w:val="063F1532"/>
    <w:rsid w:val="09DCE00B"/>
    <w:rsid w:val="0A1DF3A1"/>
    <w:rsid w:val="0A74E5E7"/>
    <w:rsid w:val="0B44D320"/>
    <w:rsid w:val="0FB85070"/>
    <w:rsid w:val="1375506E"/>
    <w:rsid w:val="147EE7D1"/>
    <w:rsid w:val="148F3BF9"/>
    <w:rsid w:val="15148A74"/>
    <w:rsid w:val="15F66565"/>
    <w:rsid w:val="163BF16F"/>
    <w:rsid w:val="1A064E89"/>
    <w:rsid w:val="1A1535F4"/>
    <w:rsid w:val="23537800"/>
    <w:rsid w:val="24B6227D"/>
    <w:rsid w:val="25A22C3A"/>
    <w:rsid w:val="25F4BFBC"/>
    <w:rsid w:val="27A5169E"/>
    <w:rsid w:val="2C77F946"/>
    <w:rsid w:val="2C97FA37"/>
    <w:rsid w:val="2DB9574A"/>
    <w:rsid w:val="2E4D4418"/>
    <w:rsid w:val="2EA40730"/>
    <w:rsid w:val="301302A0"/>
    <w:rsid w:val="35FB92B1"/>
    <w:rsid w:val="36234E9E"/>
    <w:rsid w:val="36807FEE"/>
    <w:rsid w:val="36C0A7F0"/>
    <w:rsid w:val="39ECB9E8"/>
    <w:rsid w:val="3A8C6BB7"/>
    <w:rsid w:val="3ADB6069"/>
    <w:rsid w:val="3BEAAF96"/>
    <w:rsid w:val="3D2F533E"/>
    <w:rsid w:val="3D6FB866"/>
    <w:rsid w:val="413A4009"/>
    <w:rsid w:val="429C7DFE"/>
    <w:rsid w:val="4874EBC0"/>
    <w:rsid w:val="48C62F20"/>
    <w:rsid w:val="49ACDE12"/>
    <w:rsid w:val="4B40FD37"/>
    <w:rsid w:val="4F398E18"/>
    <w:rsid w:val="4F802A77"/>
    <w:rsid w:val="5039D009"/>
    <w:rsid w:val="508F5FDA"/>
    <w:rsid w:val="50C0167D"/>
    <w:rsid w:val="513441BF"/>
    <w:rsid w:val="516C6F57"/>
    <w:rsid w:val="51B1FDAC"/>
    <w:rsid w:val="52C48090"/>
    <w:rsid w:val="52F5E69A"/>
    <w:rsid w:val="540D0494"/>
    <w:rsid w:val="54F1B0FB"/>
    <w:rsid w:val="572F59DB"/>
    <w:rsid w:val="5953FAD5"/>
    <w:rsid w:val="5B751597"/>
    <w:rsid w:val="5D01B690"/>
    <w:rsid w:val="5DA6E54B"/>
    <w:rsid w:val="6274E563"/>
    <w:rsid w:val="6291A660"/>
    <w:rsid w:val="63ACB972"/>
    <w:rsid w:val="63C9AB60"/>
    <w:rsid w:val="657A3256"/>
    <w:rsid w:val="65B6B2DC"/>
    <w:rsid w:val="65D8F5F3"/>
    <w:rsid w:val="6642F45F"/>
    <w:rsid w:val="67282902"/>
    <w:rsid w:val="6A82DA4B"/>
    <w:rsid w:val="6D36FD03"/>
    <w:rsid w:val="710474C1"/>
    <w:rsid w:val="718DE513"/>
    <w:rsid w:val="7373A958"/>
    <w:rsid w:val="750BB494"/>
    <w:rsid w:val="7745DD2F"/>
    <w:rsid w:val="779AC4B8"/>
    <w:rsid w:val="7826F070"/>
    <w:rsid w:val="78A13A42"/>
    <w:rsid w:val="78F9D25C"/>
    <w:rsid w:val="79CDD951"/>
    <w:rsid w:val="79E28A14"/>
    <w:rsid w:val="7A0D035B"/>
    <w:rsid w:val="7CDFE53C"/>
    <w:rsid w:val="7DF398BD"/>
    <w:rsid w:val="7E671719"/>
    <w:rsid w:val="7E69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162EF"/>
  <w15:chartTrackingRefBased/>
  <w15:docId w15:val="{026185F3-8B08-474F-A4F2-BC2288E1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2B3"/>
    <w:pPr>
      <w:spacing w:after="0" w:line="240" w:lineRule="atLeast"/>
    </w:pPr>
    <w:rPr>
      <w:rFonts w:ascii="Cambria" w:hAnsi="Cambria" w:cs="Arial"/>
      <w:sz w:val="24"/>
    </w:rPr>
  </w:style>
  <w:style w:type="paragraph" w:styleId="Titre1">
    <w:name w:val="heading 1"/>
    <w:basedOn w:val="Normal"/>
    <w:next w:val="Normal"/>
    <w:link w:val="Titre1Car"/>
    <w:uiPriority w:val="9"/>
    <w:rsid w:val="005B1D8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10169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C5372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460C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460C4"/>
  </w:style>
  <w:style w:type="paragraph" w:styleId="Pieddepage">
    <w:name w:val="footer"/>
    <w:basedOn w:val="Normal"/>
    <w:link w:val="PieddepageCar"/>
    <w:uiPriority w:val="99"/>
    <w:unhideWhenUsed/>
    <w:rsid w:val="005460C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460C4"/>
  </w:style>
  <w:style w:type="table" w:styleId="Grilledutableau">
    <w:name w:val="Table Grid"/>
    <w:basedOn w:val="TableauNormal"/>
    <w:uiPriority w:val="39"/>
    <w:rsid w:val="005460C4"/>
    <w:pPr>
      <w:spacing w:after="0" w:line="240" w:lineRule="auto"/>
    </w:pPr>
    <w:tblPr/>
  </w:style>
  <w:style w:type="table" w:customStyle="1" w:styleId="Grilledutableau1">
    <w:name w:val="Grille du tableau1"/>
    <w:basedOn w:val="TableauNormal"/>
    <w:next w:val="Grilledutableau"/>
    <w:uiPriority w:val="39"/>
    <w:rsid w:val="00937EDD"/>
    <w:pPr>
      <w:spacing w:after="0" w:line="240" w:lineRule="auto"/>
      <w:ind w:left="539" w:hanging="539"/>
    </w:pPr>
    <w:tblPr/>
  </w:style>
  <w:style w:type="character" w:styleId="Lienhypertextesuivivisit">
    <w:name w:val="FollowedHyperlink"/>
    <w:basedOn w:val="Policepardfaut"/>
    <w:uiPriority w:val="99"/>
    <w:semiHidden/>
    <w:unhideWhenUsed/>
    <w:rsid w:val="005D1C79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5B1D87"/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5B1D87"/>
    <w:pPr>
      <w:spacing w:after="100"/>
    </w:pPr>
  </w:style>
  <w:style w:type="paragraph" w:customStyle="1" w:styleId="GrandePartie">
    <w:name w:val="Grande Partie"/>
    <w:basedOn w:val="Titre1"/>
    <w:link w:val="GrandePartieCar"/>
    <w:qFormat/>
    <w:rsid w:val="00A272B3"/>
    <w:pPr>
      <w:numPr>
        <w:numId w:val="3"/>
      </w:numPr>
      <w:ind w:left="1080"/>
    </w:pPr>
    <w:rPr>
      <w:rFonts w:ascii="Impact" w:hAnsi="Impact" w:cs="Arial"/>
      <w:b w:val="0"/>
      <w:caps/>
      <w:color w:val="6E3C30"/>
      <w:sz w:val="36"/>
    </w:rPr>
  </w:style>
  <w:style w:type="paragraph" w:customStyle="1" w:styleId="SousPartie">
    <w:name w:val="Sous Partie"/>
    <w:link w:val="SousPartieCar"/>
    <w:rsid w:val="00530571"/>
    <w:rPr>
      <w:rFonts w:ascii="Impact" w:eastAsia="+mj-ea" w:hAnsi="Impact" w:cs="Arial"/>
      <w:bCs/>
      <w:color w:val="FEBE10"/>
      <w:kern w:val="24"/>
      <w:sz w:val="32"/>
      <w:szCs w:val="48"/>
    </w:rPr>
  </w:style>
  <w:style w:type="character" w:customStyle="1" w:styleId="GrandePartieCar">
    <w:name w:val="Grande Partie Car"/>
    <w:basedOn w:val="Titre1Car"/>
    <w:link w:val="GrandePartie"/>
    <w:rsid w:val="00A272B3"/>
    <w:rPr>
      <w:rFonts w:ascii="Impact" w:eastAsiaTheme="majorEastAsia" w:hAnsi="Impact" w:cs="Arial"/>
      <w:b w:val="0"/>
      <w:bCs/>
      <w:caps/>
      <w:color w:val="6E3C30"/>
      <w:sz w:val="36"/>
      <w:szCs w:val="28"/>
    </w:rPr>
  </w:style>
  <w:style w:type="paragraph" w:customStyle="1" w:styleId="PieddePage0">
    <w:name w:val="Pied de Page"/>
    <w:basedOn w:val="Pieddepage"/>
    <w:link w:val="PieddePageCar0"/>
    <w:rsid w:val="00125AE3"/>
    <w:pPr>
      <w:jc w:val="right"/>
    </w:pPr>
    <w:rPr>
      <w:noProof/>
      <w:sz w:val="20"/>
      <w:lang w:eastAsia="fr-FR"/>
    </w:rPr>
  </w:style>
  <w:style w:type="character" w:customStyle="1" w:styleId="SousPartieCar">
    <w:name w:val="Sous Partie Car"/>
    <w:basedOn w:val="Policepardfaut"/>
    <w:link w:val="SousPartie"/>
    <w:rsid w:val="00530571"/>
    <w:rPr>
      <w:rFonts w:ascii="Impact" w:eastAsia="+mj-ea" w:hAnsi="Impact" w:cs="Arial"/>
      <w:bCs/>
      <w:color w:val="FEBE10"/>
      <w:kern w:val="24"/>
      <w:sz w:val="32"/>
      <w:szCs w:val="48"/>
    </w:rPr>
  </w:style>
  <w:style w:type="character" w:customStyle="1" w:styleId="PieddePageCar0">
    <w:name w:val="Pied de Page Car"/>
    <w:basedOn w:val="PieddepageCar"/>
    <w:link w:val="PieddePage0"/>
    <w:rsid w:val="00125AE3"/>
    <w:rPr>
      <w:rFonts w:ascii="Arial" w:hAnsi="Arial" w:cs="Arial"/>
      <w:noProof/>
      <w:sz w:val="20"/>
      <w:lang w:eastAsia="fr-FR"/>
    </w:rPr>
  </w:style>
  <w:style w:type="paragraph" w:styleId="NormalWeb">
    <w:name w:val="Normal (Web)"/>
    <w:basedOn w:val="Normal"/>
    <w:uiPriority w:val="99"/>
    <w:unhideWhenUsed/>
    <w:rsid w:val="0045012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fr-FR"/>
    </w:rPr>
  </w:style>
  <w:style w:type="paragraph" w:customStyle="1" w:styleId="SousPart">
    <w:name w:val="Sous Part"/>
    <w:basedOn w:val="GrandePartie"/>
    <w:link w:val="SousPartCar"/>
    <w:qFormat/>
    <w:rsid w:val="00A272B3"/>
    <w:pPr>
      <w:numPr>
        <w:ilvl w:val="1"/>
      </w:numPr>
    </w:pPr>
    <w:rPr>
      <w:color w:val="FEBE10"/>
      <w:sz w:val="32"/>
    </w:rPr>
  </w:style>
  <w:style w:type="paragraph" w:customStyle="1" w:styleId="Instructions">
    <w:name w:val="Instructions"/>
    <w:basedOn w:val="Paragraphedeliste"/>
    <w:link w:val="InstructionsCar"/>
    <w:qFormat/>
    <w:rsid w:val="00172BCE"/>
    <w:pPr>
      <w:numPr>
        <w:numId w:val="1"/>
      </w:numPr>
    </w:pPr>
  </w:style>
  <w:style w:type="character" w:customStyle="1" w:styleId="SousPartCar">
    <w:name w:val="Sous Part Car"/>
    <w:basedOn w:val="GrandePartieCar"/>
    <w:link w:val="SousPart"/>
    <w:rsid w:val="00A272B3"/>
    <w:rPr>
      <w:rFonts w:ascii="Impact" w:eastAsiaTheme="majorEastAsia" w:hAnsi="Impact" w:cs="Arial"/>
      <w:b w:val="0"/>
      <w:bCs/>
      <w:caps/>
      <w:color w:val="FEBE10"/>
      <w:sz w:val="32"/>
      <w:szCs w:val="28"/>
    </w:rPr>
  </w:style>
  <w:style w:type="paragraph" w:customStyle="1" w:styleId="Puces">
    <w:name w:val="Puces"/>
    <w:basedOn w:val="Paragraphedeliste"/>
    <w:link w:val="PucesCar"/>
    <w:qFormat/>
    <w:rsid w:val="00172BCE"/>
    <w:pPr>
      <w:numPr>
        <w:numId w:val="2"/>
      </w:numPr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172BCE"/>
    <w:rPr>
      <w:rFonts w:ascii="Cambria" w:hAnsi="Cambria" w:cs="Arial"/>
      <w:sz w:val="24"/>
    </w:rPr>
  </w:style>
  <w:style w:type="character" w:customStyle="1" w:styleId="InstructionsCar">
    <w:name w:val="Instructions Car"/>
    <w:basedOn w:val="ParagraphedelisteCar"/>
    <w:link w:val="Instructions"/>
    <w:rsid w:val="00172BCE"/>
    <w:rPr>
      <w:rFonts w:ascii="Cambria" w:hAnsi="Cambria" w:cs="Arial"/>
      <w:sz w:val="24"/>
    </w:rPr>
  </w:style>
  <w:style w:type="character" w:customStyle="1" w:styleId="PucesCar">
    <w:name w:val="Puces Car"/>
    <w:basedOn w:val="ParagraphedelisteCar"/>
    <w:link w:val="Puces"/>
    <w:rsid w:val="00172BCE"/>
    <w:rPr>
      <w:rFonts w:ascii="Cambria" w:hAnsi="Cambria" w:cs="Arial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7DB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7DB7"/>
    <w:rPr>
      <w:rFonts w:ascii="Segoe UI" w:hAnsi="Segoe UI" w:cs="Segoe UI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9A2B5A"/>
    <w:rPr>
      <w:color w:val="808080"/>
      <w:shd w:val="clear" w:color="auto" w:fill="E6E6E6"/>
    </w:rPr>
  </w:style>
  <w:style w:type="character" w:styleId="Marquedecommentaire">
    <w:name w:val="annotation reference"/>
    <w:basedOn w:val="Policepardfaut"/>
    <w:uiPriority w:val="99"/>
    <w:semiHidden/>
    <w:unhideWhenUsed/>
    <w:rsid w:val="00C6520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6520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6520D"/>
    <w:rPr>
      <w:rFonts w:ascii="Cambria" w:hAnsi="Cambria" w:cs="Arial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6520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6520D"/>
    <w:rPr>
      <w:rFonts w:ascii="Cambria" w:hAnsi="Cambria" w:cs="Arial"/>
      <w:b/>
      <w:bCs/>
      <w:sz w:val="20"/>
      <w:szCs w:val="20"/>
    </w:rPr>
  </w:style>
  <w:style w:type="character" w:customStyle="1" w:styleId="ui-provider">
    <w:name w:val="ui-provider"/>
    <w:basedOn w:val="Policepardfaut"/>
    <w:rsid w:val="0069745B"/>
  </w:style>
  <w:style w:type="paragraph" w:styleId="Rvision">
    <w:name w:val="Revision"/>
    <w:hidden/>
    <w:uiPriority w:val="99"/>
    <w:semiHidden/>
    <w:rsid w:val="003C670B"/>
    <w:pPr>
      <w:spacing w:after="0" w:line="240" w:lineRule="auto"/>
    </w:pPr>
    <w:rPr>
      <w:rFonts w:ascii="Cambria" w:hAnsi="Cambria" w:cs="Arial"/>
      <w:sz w:val="24"/>
    </w:rPr>
  </w:style>
  <w:style w:type="numbering" w:customStyle="1" w:styleId="Listeactuelle1">
    <w:name w:val="Liste actuelle1"/>
    <w:uiPriority w:val="99"/>
    <w:rsid w:val="00840080"/>
    <w:pPr>
      <w:numPr>
        <w:numId w:val="5"/>
      </w:numPr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F5BE2"/>
    <w:pPr>
      <w:spacing w:before="240" w:line="259" w:lineRule="auto"/>
      <w:outlineLvl w:val="9"/>
    </w:pPr>
    <w:rPr>
      <w:b w:val="0"/>
      <w:bCs w:val="0"/>
      <w:color w:val="2E74B5" w:themeColor="accent1" w:themeShade="BF"/>
      <w:sz w:val="32"/>
      <w:szCs w:val="32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3F5BE2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3F5BE2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fr-FR"/>
    </w:rPr>
  </w:style>
  <w:style w:type="paragraph" w:styleId="Titre">
    <w:name w:val="Title"/>
    <w:basedOn w:val="Normal"/>
    <w:next w:val="Normal"/>
    <w:link w:val="TitreCar"/>
    <w:uiPriority w:val="10"/>
    <w:rsid w:val="00DA7A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ausimple1">
    <w:name w:val="Plain Table 1"/>
    <w:basedOn w:val="TableauNormal"/>
    <w:uiPriority w:val="41"/>
    <w:rsid w:val="00DA7A9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1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ganev\OneDrive%20-%20Burger%20King%20France\Documents\Template%20Procedur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682E1880DC1247B8BF0423AFD7E2E8" ma:contentTypeVersion="16" ma:contentTypeDescription="Crée un document." ma:contentTypeScope="" ma:versionID="f2479c6396580e2786ad25b9dfe400fa">
  <xsd:schema xmlns:xsd="http://www.w3.org/2001/XMLSchema" xmlns:xs="http://www.w3.org/2001/XMLSchema" xmlns:p="http://schemas.microsoft.com/office/2006/metadata/properties" xmlns:ns1="http://schemas.microsoft.com/sharepoint/v3" xmlns:ns2="20c2b093-93a0-4437-954a-435c8ee2fde4" xmlns:ns3="a763dd47-ec23-41aa-acbf-22d8205490df" targetNamespace="http://schemas.microsoft.com/office/2006/metadata/properties" ma:root="true" ma:fieldsID="5ecc3bc33b91972e7502a98b00eede40" ns1:_="" ns2:_="" ns3:_="">
    <xsd:import namespace="http://schemas.microsoft.com/sharepoint/v3"/>
    <xsd:import namespace="20c2b093-93a0-4437-954a-435c8ee2fde4"/>
    <xsd:import namespace="a763dd47-ec23-41aa-acbf-22d820549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2b093-93a0-4437-954a-435c8ee2fd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690464c3-83a0-4b68-9a8d-1f8ebf6ae4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3dd47-ec23-41aa-acbf-22d8205490d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0983d8c-3e75-4b7a-9497-61a6a8c4ca49}" ma:internalName="TaxCatchAll" ma:showField="CatchAllData" ma:web="a763dd47-ec23-41aa-acbf-22d820549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c2b093-93a0-4437-954a-435c8ee2fde4">
      <Terms xmlns="http://schemas.microsoft.com/office/infopath/2007/PartnerControls"/>
    </lcf76f155ced4ddcb4097134ff3c332f>
    <TaxCatchAll xmlns="a763dd47-ec23-41aa-acbf-22d8205490d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06D0C-1A9C-4459-A55D-2960955A8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0c2b093-93a0-4437-954a-435c8ee2fde4"/>
    <ds:schemaRef ds:uri="a763dd47-ec23-41aa-acbf-22d820549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978707-FAFF-43CE-A413-CCE7C46C06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F92CDE-BA98-4A65-A678-65338970CE7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0c2b093-93a0-4437-954a-435c8ee2fde4"/>
    <ds:schemaRef ds:uri="a763dd47-ec23-41aa-acbf-22d8205490df"/>
  </ds:schemaRefs>
</ds:datastoreItem>
</file>

<file path=customXml/itemProps4.xml><?xml version="1.0" encoding="utf-8"?>
<ds:datastoreItem xmlns:ds="http://schemas.openxmlformats.org/officeDocument/2006/customXml" ds:itemID="{E2F5224A-51FC-4CF4-8568-F21512B94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Procedure.dotx</Template>
  <TotalTime>240</TotalTime>
  <Pages>6</Pages>
  <Words>339</Words>
  <Characters>2132</Characters>
  <Application>Microsoft Office Word</Application>
  <DocSecurity>0</DocSecurity>
  <Lines>193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JARRAUD Nicolas</dc:creator>
  <cp:keywords/>
  <dc:description/>
  <cp:lastModifiedBy>Dany LIN</cp:lastModifiedBy>
  <cp:revision>106</cp:revision>
  <cp:lastPrinted>2017-10-17T16:46:00Z</cp:lastPrinted>
  <dcterms:created xsi:type="dcterms:W3CDTF">2025-12-04T15:43:00Z</dcterms:created>
  <dcterms:modified xsi:type="dcterms:W3CDTF">2025-12-05T13:22:00Z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0x010100EE682E1880DC1247B8BF0423AFD7E2E8</vt:lpwstr>
  </property>
  <property fmtid="{D5CDD505-2E9C-101B-9397-08002B2CF9AE}" pid="3" name="MSIP_Label_1dfe375e-c9e4-48eb-bfd6-000810192bbd_Enabled">
    <vt:lpwstr>True</vt:lpwstr>
  </property>
  <property fmtid="{D5CDD505-2E9C-101B-9397-08002B2CF9AE}" pid="4" name="MSIP_Label_1dfe375e-c9e4-48eb-bfd6-000810192bbd_SiteId">
    <vt:lpwstr>2f154476-adb9-4ea5-95a3-ad30a3e1b6f0</vt:lpwstr>
  </property>
  <property fmtid="{D5CDD505-2E9C-101B-9397-08002B2CF9AE}" pid="5" name="MSIP_Label_1dfe375e-c9e4-48eb-bfd6-000810192bbd_Owner">
    <vt:lpwstr>thibaut.lallement@bkqservices.com</vt:lpwstr>
  </property>
  <property fmtid="{D5CDD505-2E9C-101B-9397-08002B2CF9AE}" pid="6" name="MSIP_Label_1dfe375e-c9e4-48eb-bfd6-000810192bbd_SetDate">
    <vt:lpwstr>2018-07-24T13:47:04.9492330Z</vt:lpwstr>
  </property>
  <property fmtid="{D5CDD505-2E9C-101B-9397-08002B2CF9AE}" pid="7" name="MSIP_Label_1dfe375e-c9e4-48eb-bfd6-000810192bbd_Name">
    <vt:lpwstr>Général</vt:lpwstr>
  </property>
  <property fmtid="{D5CDD505-2E9C-101B-9397-08002B2CF9AE}" pid="8" name="MSIP_Label_1dfe375e-c9e4-48eb-bfd6-000810192bbd_Application">
    <vt:lpwstr>Microsoft Azure Information Protection</vt:lpwstr>
  </property>
  <property fmtid="{D5CDD505-2E9C-101B-9397-08002B2CF9AE}" pid="9" name="MSIP_Label_1dfe375e-c9e4-48eb-bfd6-000810192bbd_Extended_MSFT_Method">
    <vt:lpwstr>Automatic</vt:lpwstr>
  </property>
  <property fmtid="{D5CDD505-2E9C-101B-9397-08002B2CF9AE}" pid="10" name="Sensitivity">
    <vt:lpwstr>Général</vt:lpwstr>
  </property>
  <property fmtid="{D5CDD505-2E9C-101B-9397-08002B2CF9AE}" pid="11" name="AuthorIds_UIVersion_8192">
    <vt:lpwstr>4946</vt:lpwstr>
  </property>
  <property fmtid="{D5CDD505-2E9C-101B-9397-08002B2CF9AE}" pid="12" name="MediaServiceImageTags">
    <vt:lpwstr/>
  </property>
  <property fmtid="{D5CDD505-2E9C-101B-9397-08002B2CF9AE}" pid="13" name="docLang">
    <vt:lpwstr>fr</vt:lpwstr>
  </property>
</Properties>
</file>